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891D" w14:textId="79329799" w:rsidR="00087469" w:rsidRPr="00FC512A" w:rsidRDefault="6D544AFD" w:rsidP="008278B0">
      <w:pPr>
        <w:pStyle w:val="Heading1"/>
      </w:pPr>
      <w:r>
        <w:t xml:space="preserve">Lab </w:t>
      </w:r>
      <w:r w:rsidR="481BB913">
        <w:t>2</w:t>
      </w:r>
      <w:r w:rsidR="1A9ACFD6">
        <w:t xml:space="preserve">: </w:t>
      </w:r>
      <w:r w:rsidR="60A702FA">
        <w:t>Plating of Soil Samples</w:t>
      </w:r>
    </w:p>
    <w:p w14:paraId="62890370" w14:textId="2B7AF535" w:rsidR="00087469" w:rsidRPr="00FC512A" w:rsidRDefault="005F2D0C" w:rsidP="008278B0">
      <w:pPr>
        <w:pStyle w:val="Heading2"/>
      </w:pPr>
      <w:r>
        <w:t>Objectives</w:t>
      </w:r>
      <w:r w:rsidR="004E1A21">
        <w:t>,</w:t>
      </w:r>
      <w:r w:rsidR="00780DA7">
        <w:t xml:space="preserve"> Background</w:t>
      </w:r>
      <w:r w:rsidR="004E1A21">
        <w:t>, and Lab Activity</w:t>
      </w:r>
    </w:p>
    <w:p w14:paraId="74D5567A" w14:textId="4A17B3F2" w:rsidR="00BC7D3E" w:rsidRDefault="004A723D" w:rsidP="00BC7D3E">
      <w:r>
        <w:t xml:space="preserve">Refer to </w:t>
      </w:r>
      <w:r w:rsidR="00010ECF">
        <w:t>“</w:t>
      </w:r>
      <w:r w:rsidR="00F0401A" w:rsidRPr="00010ECF">
        <w:t xml:space="preserve">Experiment 2: </w:t>
      </w:r>
      <w:r w:rsidR="006B3DE4" w:rsidRPr="00010ECF">
        <w:t>Find a local soil environment you wi</w:t>
      </w:r>
      <w:r w:rsidR="00010ECF">
        <w:t>s</w:t>
      </w:r>
      <w:r w:rsidR="006B3DE4" w:rsidRPr="00010ECF">
        <w:t>h to sample</w:t>
      </w:r>
      <w:r w:rsidR="00010ECF">
        <w:t>”</w:t>
      </w:r>
      <w:r w:rsidR="006B3DE4">
        <w:t xml:space="preserve"> (page 30) in the </w:t>
      </w:r>
      <w:r w:rsidR="00010ECF">
        <w:rPr>
          <w:i/>
          <w:iCs/>
        </w:rPr>
        <w:t>Tiny Earth</w:t>
      </w:r>
      <w:r w:rsidR="00010ECF">
        <w:t xml:space="preserve"> lab manual for details about </w:t>
      </w:r>
      <w:r w:rsidR="00482306">
        <w:t xml:space="preserve">this lab’s objectives, background information, required materials, and </w:t>
      </w:r>
      <w:r w:rsidR="00210DD0">
        <w:t>lab activity procedures.</w:t>
      </w:r>
    </w:p>
    <w:p w14:paraId="705C96BC" w14:textId="4B874A0F" w:rsidR="00466A0C" w:rsidRDefault="00466A0C" w:rsidP="00BC7D3E">
      <w:r>
        <w:rPr>
          <w:noProof/>
        </w:rPr>
        <w:drawing>
          <wp:anchor distT="0" distB="0" distL="114300" distR="114300" simplePos="0" relativeHeight="251658240" behindDoc="0" locked="0" layoutInCell="1" allowOverlap="1" wp14:anchorId="2803FDDB" wp14:editId="40FBC13F">
            <wp:simplePos x="0" y="0"/>
            <wp:positionH relativeFrom="column">
              <wp:posOffset>-22225</wp:posOffset>
            </wp:positionH>
            <wp:positionV relativeFrom="paragraph">
              <wp:posOffset>9009</wp:posOffset>
            </wp:positionV>
            <wp:extent cx="1471295" cy="1078230"/>
            <wp:effectExtent l="0" t="0" r="0" b="762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1FEA9" w14:textId="0A0A6311" w:rsidR="009A4E43" w:rsidRPr="00010ECF" w:rsidRDefault="009A4E43" w:rsidP="00BC7D3E">
      <w:r>
        <w:t>The findings in this lab directly support the Antibiotic Discovery project.</w:t>
      </w:r>
    </w:p>
    <w:p w14:paraId="02F93E59" w14:textId="77777777" w:rsidR="004A723D" w:rsidRDefault="004A723D" w:rsidP="00BC7D3E"/>
    <w:p w14:paraId="112DE2AE" w14:textId="77777777" w:rsidR="00466A0C" w:rsidRPr="003519FF" w:rsidRDefault="00466A0C" w:rsidP="00BC7D3E"/>
    <w:p w14:paraId="37638CD1" w14:textId="26C441BA" w:rsidR="00087469" w:rsidRDefault="009C1FCF" w:rsidP="008278B0">
      <w:pPr>
        <w:pStyle w:val="Heading2"/>
      </w:pPr>
      <w:r>
        <w:t>Report</w:t>
      </w:r>
    </w:p>
    <w:p w14:paraId="534A3BAB" w14:textId="661D3681" w:rsidR="009C1FCF" w:rsidRPr="008278B0" w:rsidRDefault="00595B30" w:rsidP="008278B0">
      <w:pPr>
        <w:pStyle w:val="Heading3"/>
      </w:pPr>
      <w:r w:rsidRPr="008278B0">
        <w:t xml:space="preserve">Record details of your </w:t>
      </w:r>
      <w:r w:rsidR="0079158D" w:rsidRPr="008278B0">
        <w:t>soil sample collection in the table below.</w:t>
      </w:r>
    </w:p>
    <w:p w14:paraId="4A2E255D" w14:textId="09282649" w:rsidR="0079158D" w:rsidRDefault="00EC14F2" w:rsidP="008278B0">
      <w:pPr>
        <w:pStyle w:val="Heading4"/>
      </w:pPr>
      <w:r>
        <w:t xml:space="preserve">Table 1. </w:t>
      </w:r>
      <w:r w:rsidR="0079158D" w:rsidRPr="00071E8F">
        <w:t>Soil Sample Data Collection</w:t>
      </w:r>
    </w:p>
    <w:tbl>
      <w:tblPr>
        <w:tblStyle w:val="TableGridLight"/>
        <w:tblW w:w="0" w:type="auto"/>
        <w:tblLook w:val="06C0" w:firstRow="0" w:lastRow="1" w:firstColumn="1" w:lastColumn="0" w:noHBand="1" w:noVBand="1"/>
        <w:tblCaption w:val="Table 1. Soil Sample Data Collection"/>
        <w:tblDescription w:val="Soil sample details required in column one. Record your answers in column 2. "/>
      </w:tblPr>
      <w:tblGrid>
        <w:gridCol w:w="3145"/>
        <w:gridCol w:w="6205"/>
      </w:tblGrid>
      <w:tr w:rsidR="000E5E7E" w14:paraId="7F1CC1AB" w14:textId="77777777" w:rsidTr="00302E43">
        <w:trPr>
          <w:trHeight w:val="575"/>
        </w:trPr>
        <w:tc>
          <w:tcPr>
            <w:tcW w:w="3145" w:type="dxa"/>
          </w:tcPr>
          <w:p w14:paraId="0D3CEC4D" w14:textId="77777777" w:rsidR="000E5E7E" w:rsidRDefault="000E5E7E" w:rsidP="000B3400"/>
        </w:tc>
        <w:tc>
          <w:tcPr>
            <w:tcW w:w="6205" w:type="dxa"/>
          </w:tcPr>
          <w:p w14:paraId="7541F9E5" w14:textId="2E85B870" w:rsidR="000E5E7E" w:rsidRDefault="000E5E7E" w:rsidP="000B3400">
            <w:r>
              <w:t>Your Answer</w:t>
            </w:r>
          </w:p>
        </w:tc>
      </w:tr>
      <w:tr w:rsidR="0013655A" w14:paraId="05A7CEEF" w14:textId="77777777" w:rsidTr="00302E43">
        <w:trPr>
          <w:trHeight w:val="575"/>
        </w:trPr>
        <w:tc>
          <w:tcPr>
            <w:tcW w:w="3145" w:type="dxa"/>
          </w:tcPr>
          <w:p w14:paraId="6CDF08F8" w14:textId="25BA1056" w:rsidR="0013655A" w:rsidRDefault="0001744B" w:rsidP="000B3400">
            <w:r>
              <w:t>Collected By</w:t>
            </w:r>
          </w:p>
        </w:tc>
        <w:tc>
          <w:tcPr>
            <w:tcW w:w="6205" w:type="dxa"/>
          </w:tcPr>
          <w:p w14:paraId="4367F17B" w14:textId="77777777" w:rsidR="0013655A" w:rsidRDefault="0013655A" w:rsidP="000B3400"/>
        </w:tc>
      </w:tr>
      <w:tr w:rsidR="0013655A" w14:paraId="347B8560" w14:textId="77777777" w:rsidTr="00302E43">
        <w:trPr>
          <w:trHeight w:val="576"/>
        </w:trPr>
        <w:tc>
          <w:tcPr>
            <w:tcW w:w="3145" w:type="dxa"/>
          </w:tcPr>
          <w:p w14:paraId="11BA52BC" w14:textId="7F923AFA" w:rsidR="0013655A" w:rsidRDefault="0001744B" w:rsidP="000B3400">
            <w:r>
              <w:t>Date of Collection</w:t>
            </w:r>
          </w:p>
        </w:tc>
        <w:tc>
          <w:tcPr>
            <w:tcW w:w="6205" w:type="dxa"/>
          </w:tcPr>
          <w:p w14:paraId="3404BAB5" w14:textId="77777777" w:rsidR="0013655A" w:rsidRDefault="0013655A" w:rsidP="000B3400"/>
        </w:tc>
      </w:tr>
      <w:tr w:rsidR="0013655A" w14:paraId="7E2FB4BD" w14:textId="77777777" w:rsidTr="00302E43">
        <w:trPr>
          <w:trHeight w:val="576"/>
        </w:trPr>
        <w:tc>
          <w:tcPr>
            <w:tcW w:w="3145" w:type="dxa"/>
          </w:tcPr>
          <w:p w14:paraId="01B882A1" w14:textId="1561F714" w:rsidR="0013655A" w:rsidRDefault="0001744B" w:rsidP="000B3400">
            <w:r>
              <w:t>Depth</w:t>
            </w:r>
          </w:p>
        </w:tc>
        <w:tc>
          <w:tcPr>
            <w:tcW w:w="6205" w:type="dxa"/>
          </w:tcPr>
          <w:p w14:paraId="1E780A4B" w14:textId="77777777" w:rsidR="0013655A" w:rsidRDefault="0013655A" w:rsidP="000B3400"/>
        </w:tc>
      </w:tr>
      <w:tr w:rsidR="0013655A" w14:paraId="2A00B993" w14:textId="77777777" w:rsidTr="00302E43">
        <w:trPr>
          <w:trHeight w:val="576"/>
        </w:trPr>
        <w:tc>
          <w:tcPr>
            <w:tcW w:w="3145" w:type="dxa"/>
          </w:tcPr>
          <w:p w14:paraId="0735B12C" w14:textId="0BE660F3" w:rsidR="0013655A" w:rsidRDefault="0001744B" w:rsidP="000B3400">
            <w:r>
              <w:t>Type of Soil</w:t>
            </w:r>
          </w:p>
        </w:tc>
        <w:tc>
          <w:tcPr>
            <w:tcW w:w="6205" w:type="dxa"/>
          </w:tcPr>
          <w:p w14:paraId="31DA97DD" w14:textId="77777777" w:rsidR="0013655A" w:rsidRDefault="0013655A" w:rsidP="000B3400"/>
        </w:tc>
      </w:tr>
      <w:tr w:rsidR="0013655A" w14:paraId="6BDB8614" w14:textId="77777777" w:rsidTr="00302E43">
        <w:trPr>
          <w:trHeight w:val="576"/>
        </w:trPr>
        <w:tc>
          <w:tcPr>
            <w:tcW w:w="3145" w:type="dxa"/>
          </w:tcPr>
          <w:p w14:paraId="78DC1065" w14:textId="0EC9EC64" w:rsidR="0013655A" w:rsidRDefault="0001744B" w:rsidP="000B3400">
            <w:r>
              <w:t>Temperature of Air</w:t>
            </w:r>
          </w:p>
        </w:tc>
        <w:tc>
          <w:tcPr>
            <w:tcW w:w="6205" w:type="dxa"/>
          </w:tcPr>
          <w:p w14:paraId="2D6DE449" w14:textId="77777777" w:rsidR="0013655A" w:rsidRDefault="0013655A" w:rsidP="000B3400"/>
        </w:tc>
      </w:tr>
      <w:tr w:rsidR="0013655A" w14:paraId="2E737172" w14:textId="77777777" w:rsidTr="00302E43">
        <w:trPr>
          <w:trHeight w:val="576"/>
        </w:trPr>
        <w:tc>
          <w:tcPr>
            <w:tcW w:w="3145" w:type="dxa"/>
          </w:tcPr>
          <w:p w14:paraId="5FB3AAFE" w14:textId="763BED42" w:rsidR="0013655A" w:rsidRDefault="0001744B" w:rsidP="000B3400">
            <w:r>
              <w:t>Temperature of Soil</w:t>
            </w:r>
          </w:p>
        </w:tc>
        <w:tc>
          <w:tcPr>
            <w:tcW w:w="6205" w:type="dxa"/>
          </w:tcPr>
          <w:p w14:paraId="0AB3CAB0" w14:textId="77777777" w:rsidR="0013655A" w:rsidRDefault="0013655A" w:rsidP="000B3400"/>
        </w:tc>
      </w:tr>
      <w:tr w:rsidR="0013655A" w14:paraId="01BABBEE" w14:textId="77777777" w:rsidTr="00302E43">
        <w:trPr>
          <w:trHeight w:val="864"/>
        </w:trPr>
        <w:tc>
          <w:tcPr>
            <w:tcW w:w="3145" w:type="dxa"/>
          </w:tcPr>
          <w:p w14:paraId="1DD3DC09" w14:textId="08E1C494" w:rsidR="0013655A" w:rsidRDefault="0001744B" w:rsidP="000B3400">
            <w:r>
              <w:t>Weather Conditions on Date of Collection</w:t>
            </w:r>
          </w:p>
        </w:tc>
        <w:tc>
          <w:tcPr>
            <w:tcW w:w="6205" w:type="dxa"/>
          </w:tcPr>
          <w:p w14:paraId="63AD12E5" w14:textId="77777777" w:rsidR="0013655A" w:rsidRDefault="0013655A" w:rsidP="000B3400"/>
        </w:tc>
      </w:tr>
      <w:tr w:rsidR="0013655A" w14:paraId="0145EE6B" w14:textId="77777777" w:rsidTr="00302E43">
        <w:trPr>
          <w:trHeight w:val="864"/>
        </w:trPr>
        <w:tc>
          <w:tcPr>
            <w:tcW w:w="3145" w:type="dxa"/>
          </w:tcPr>
          <w:p w14:paraId="73C839AD" w14:textId="7512C79C" w:rsidR="0013655A" w:rsidRDefault="0001744B" w:rsidP="000B3400">
            <w:r>
              <w:t>General Location</w:t>
            </w:r>
          </w:p>
        </w:tc>
        <w:tc>
          <w:tcPr>
            <w:tcW w:w="6205" w:type="dxa"/>
          </w:tcPr>
          <w:p w14:paraId="6359A619" w14:textId="77777777" w:rsidR="0013655A" w:rsidRDefault="0013655A" w:rsidP="000B3400"/>
        </w:tc>
      </w:tr>
      <w:tr w:rsidR="0013655A" w14:paraId="4DA72D0E" w14:textId="77777777" w:rsidTr="00302E43">
        <w:trPr>
          <w:trHeight w:val="864"/>
        </w:trPr>
        <w:tc>
          <w:tcPr>
            <w:tcW w:w="3145" w:type="dxa"/>
          </w:tcPr>
          <w:p w14:paraId="2F0BE576" w14:textId="77777777" w:rsidR="0013655A" w:rsidRDefault="0001744B" w:rsidP="000B3400">
            <w:r>
              <w:t xml:space="preserve">GPS Coordinates </w:t>
            </w:r>
            <w:r w:rsidR="002A6149">
              <w:t>of Collection Site</w:t>
            </w:r>
          </w:p>
          <w:p w14:paraId="27467E1A" w14:textId="3A2D197E" w:rsidR="002A6149" w:rsidRDefault="002A6149" w:rsidP="000B3400">
            <w:r>
              <w:lastRenderedPageBreak/>
              <w:t>(</w:t>
            </w:r>
            <w:r w:rsidR="002767AC">
              <w:t>Location in your mobile phone, Google Earth, etc.)</w:t>
            </w:r>
          </w:p>
        </w:tc>
        <w:tc>
          <w:tcPr>
            <w:tcW w:w="6205" w:type="dxa"/>
          </w:tcPr>
          <w:p w14:paraId="5660764C" w14:textId="77777777" w:rsidR="0013655A" w:rsidRDefault="0013655A" w:rsidP="000B3400"/>
        </w:tc>
      </w:tr>
      <w:tr w:rsidR="0013655A" w14:paraId="283A664A" w14:textId="77777777" w:rsidTr="00302E43">
        <w:trPr>
          <w:trHeight w:val="1152"/>
        </w:trPr>
        <w:tc>
          <w:tcPr>
            <w:tcW w:w="3145" w:type="dxa"/>
          </w:tcPr>
          <w:p w14:paraId="328E7B8D" w14:textId="65B703DF" w:rsidR="0013655A" w:rsidRDefault="00D75BF9" w:rsidP="000B3400">
            <w:r>
              <w:t>Sample Site Descriptors</w:t>
            </w:r>
          </w:p>
        </w:tc>
        <w:tc>
          <w:tcPr>
            <w:tcW w:w="6205" w:type="dxa"/>
          </w:tcPr>
          <w:p w14:paraId="1F26A2A5" w14:textId="77777777" w:rsidR="0013655A" w:rsidRDefault="0013655A" w:rsidP="000B3400"/>
        </w:tc>
      </w:tr>
      <w:tr w:rsidR="000E5E7E" w14:paraId="5D223FE1" w14:textId="77777777" w:rsidTr="00302E43">
        <w:trPr>
          <w:trHeight w:val="1152"/>
        </w:trPr>
        <w:tc>
          <w:tcPr>
            <w:tcW w:w="3145" w:type="dxa"/>
          </w:tcPr>
          <w:p w14:paraId="36660B65" w14:textId="63EF0FDB" w:rsidR="000E5E7E" w:rsidRDefault="000E5E7E" w:rsidP="000B3400">
            <w:r>
              <w:t>Soil pH (Measured in the lab)</w:t>
            </w:r>
          </w:p>
        </w:tc>
        <w:tc>
          <w:tcPr>
            <w:tcW w:w="6205" w:type="dxa"/>
          </w:tcPr>
          <w:p w14:paraId="03CFFCCF" w14:textId="77777777" w:rsidR="000E5E7E" w:rsidRDefault="000E5E7E" w:rsidP="000B3400"/>
        </w:tc>
      </w:tr>
    </w:tbl>
    <w:p w14:paraId="7D1A1821" w14:textId="1C1987B4" w:rsidR="00071E8F" w:rsidRPr="000E5E7E" w:rsidRDefault="00646063" w:rsidP="000E5E7E">
      <w:pPr>
        <w:pStyle w:val="Heading3"/>
        <w:rPr>
          <w:rStyle w:val="Heading3Char"/>
        </w:rPr>
      </w:pPr>
      <w:r>
        <w:t xml:space="preserve">Include </w:t>
      </w:r>
      <w:r w:rsidR="00C54A56">
        <w:t>the following a</w:t>
      </w:r>
      <w:r w:rsidR="005C0C4F">
        <w:t xml:space="preserve">dditional </w:t>
      </w:r>
      <w:r w:rsidR="00C54A56">
        <w:t>d</w:t>
      </w:r>
      <w:r w:rsidR="005C0C4F">
        <w:t>ocumentation</w:t>
      </w:r>
    </w:p>
    <w:p w14:paraId="63002FA5" w14:textId="4847B4FD" w:rsidR="005C0C4F" w:rsidRDefault="009F1843" w:rsidP="005C0C4F">
      <w:pPr>
        <w:pStyle w:val="ListParagraph"/>
        <w:numPr>
          <w:ilvl w:val="0"/>
          <w:numId w:val="17"/>
        </w:numPr>
      </w:pPr>
      <w:r>
        <w:t xml:space="preserve">Insert or attach separately </w:t>
      </w:r>
      <w:r w:rsidR="00EE59ED">
        <w:t>a p</w:t>
      </w:r>
      <w:r w:rsidR="009F3A42">
        <w:t>hoto of the sample site</w:t>
      </w:r>
      <w:r w:rsidR="001B62F6">
        <w:t>.</w:t>
      </w:r>
    </w:p>
    <w:p w14:paraId="77319F79" w14:textId="01F722BC" w:rsidR="009F3A42" w:rsidRDefault="009F3A42" w:rsidP="005C0C4F">
      <w:pPr>
        <w:pStyle w:val="ListParagraph"/>
        <w:numPr>
          <w:ilvl w:val="0"/>
          <w:numId w:val="17"/>
        </w:numPr>
      </w:pPr>
      <w:r>
        <w:t>Identify any</w:t>
      </w:r>
      <w:r w:rsidR="001B62F6">
        <w:t xml:space="preserve"> plant species present near the sample site.</w:t>
      </w:r>
    </w:p>
    <w:p w14:paraId="4BCB1093" w14:textId="41070890" w:rsidR="001B62F6" w:rsidRPr="005C0C4F" w:rsidRDefault="003A7E64" w:rsidP="005C0C4F">
      <w:pPr>
        <w:pStyle w:val="ListParagraph"/>
        <w:numPr>
          <w:ilvl w:val="0"/>
          <w:numId w:val="17"/>
        </w:numPr>
      </w:pPr>
      <w:r>
        <w:t xml:space="preserve">Insert or attach </w:t>
      </w:r>
      <w:r w:rsidR="001465CB">
        <w:t>separately a photo of your soil sample in the collection tube.</w:t>
      </w:r>
    </w:p>
    <w:p w14:paraId="38038D88" w14:textId="6EE36E2A" w:rsidR="00D6177E" w:rsidRDefault="00495AB5" w:rsidP="000E5E7E">
      <w:pPr>
        <w:pStyle w:val="Heading3"/>
      </w:pPr>
      <w:r>
        <w:t>Report the procedure used to pla</w:t>
      </w:r>
      <w:r w:rsidR="00760D8F">
        <w:t>te the colonies</w:t>
      </w:r>
    </w:p>
    <w:p w14:paraId="54B76F7A" w14:textId="63056999" w:rsidR="00760D8F" w:rsidRDefault="00760D8F" w:rsidP="00760D8F">
      <w:pPr>
        <w:pStyle w:val="ListParagraph"/>
        <w:numPr>
          <w:ilvl w:val="0"/>
          <w:numId w:val="19"/>
        </w:numPr>
      </w:pPr>
      <w:r>
        <w:t>Amount of soil used</w:t>
      </w:r>
    </w:p>
    <w:p w14:paraId="60500485" w14:textId="3710C275" w:rsidR="00760D8F" w:rsidRDefault="00760D8F" w:rsidP="00760D8F">
      <w:pPr>
        <w:pStyle w:val="ListParagraph"/>
        <w:numPr>
          <w:ilvl w:val="0"/>
          <w:numId w:val="19"/>
        </w:numPr>
      </w:pPr>
      <w:r>
        <w:t>Type of medium</w:t>
      </w:r>
    </w:p>
    <w:p w14:paraId="5051564E" w14:textId="4C6B3831" w:rsidR="00760D8F" w:rsidRDefault="00760D8F" w:rsidP="00760D8F">
      <w:pPr>
        <w:pStyle w:val="ListParagraph"/>
        <w:numPr>
          <w:ilvl w:val="0"/>
          <w:numId w:val="19"/>
        </w:numPr>
      </w:pPr>
      <w:r>
        <w:t>Dilutions used</w:t>
      </w:r>
    </w:p>
    <w:p w14:paraId="62DD7803" w14:textId="63D4D46D" w:rsidR="00760D8F" w:rsidRPr="00760D8F" w:rsidRDefault="00646063" w:rsidP="00760D8F">
      <w:pPr>
        <w:pStyle w:val="ListParagraph"/>
        <w:numPr>
          <w:ilvl w:val="0"/>
          <w:numId w:val="19"/>
        </w:numPr>
      </w:pPr>
      <w:r>
        <w:t>Temperature of incubation</w:t>
      </w:r>
    </w:p>
    <w:p w14:paraId="2FCCFE2E" w14:textId="1F71F129" w:rsidR="009C1FCF" w:rsidRDefault="00C54A56" w:rsidP="000E5E7E">
      <w:pPr>
        <w:pStyle w:val="Heading3"/>
      </w:pPr>
      <w:r>
        <w:t>Select your best plate</w:t>
      </w:r>
    </w:p>
    <w:p w14:paraId="50B9D3E5" w14:textId="05D85018" w:rsidR="00922003" w:rsidRPr="008811C4" w:rsidRDefault="00922003" w:rsidP="00922003">
      <w:r>
        <w:t>Your best plate will have separated colonies that can be counted (ideally 25</w:t>
      </w:r>
      <w:r w:rsidR="00486EEA">
        <w:t>-</w:t>
      </w:r>
      <w:r>
        <w:t>250 colonies</w:t>
      </w:r>
      <w:r w:rsidR="00486EEA">
        <w:t xml:space="preserve">). </w:t>
      </w:r>
      <w:r w:rsidR="002E0D85">
        <w:t xml:space="preserve">Complete the following table for each colony type </w:t>
      </w:r>
      <w:r w:rsidR="006043C3">
        <w:t xml:space="preserve">you can observe on your plate (add more rows if necessary).  </w:t>
      </w:r>
      <w:r w:rsidR="00C708B3">
        <w:t xml:space="preserve">Use the dissection microscope for better colony inspection.  To describe your colonies, </w:t>
      </w:r>
      <w:r w:rsidR="008811C4">
        <w:t xml:space="preserve">refer to the diagram on page 48 of the </w:t>
      </w:r>
      <w:r w:rsidR="008811C4">
        <w:rPr>
          <w:i/>
          <w:iCs/>
        </w:rPr>
        <w:t>Tiny Earth</w:t>
      </w:r>
      <w:r w:rsidR="008811C4">
        <w:t xml:space="preserve"> lab manual.</w:t>
      </w:r>
    </w:p>
    <w:p w14:paraId="3F77585B" w14:textId="19FB86BD" w:rsidR="009C1FCF" w:rsidRPr="004159BF" w:rsidRDefault="006707A5" w:rsidP="00302E43">
      <w:pPr>
        <w:pStyle w:val="Heading4"/>
      </w:pPr>
      <w:r w:rsidRPr="004159BF">
        <w:t>Table 2. Colony details</w:t>
      </w:r>
    </w:p>
    <w:tbl>
      <w:tblPr>
        <w:tblStyle w:val="TableGridLight"/>
        <w:tblW w:w="0" w:type="auto"/>
        <w:tblLook w:val="0620" w:firstRow="1" w:lastRow="0" w:firstColumn="0" w:lastColumn="0" w:noHBand="1" w:noVBand="1"/>
        <w:tblCaption w:val="Table 2. Colony Details "/>
        <w:tblDescription w:val="Colony details are described in the first row. Enter details of different colonies in different rows (detail in the respective column). "/>
      </w:tblPr>
      <w:tblGrid>
        <w:gridCol w:w="1558"/>
        <w:gridCol w:w="1558"/>
        <w:gridCol w:w="1558"/>
        <w:gridCol w:w="1558"/>
        <w:gridCol w:w="1559"/>
        <w:gridCol w:w="1559"/>
      </w:tblGrid>
      <w:tr w:rsidR="006331B6" w14:paraId="5BF27684" w14:textId="77777777" w:rsidTr="00302E43">
        <w:tc>
          <w:tcPr>
            <w:tcW w:w="1558" w:type="dxa"/>
          </w:tcPr>
          <w:p w14:paraId="2209D7DE" w14:textId="2CA40394" w:rsidR="006331B6" w:rsidRDefault="008C6217" w:rsidP="00A6441E">
            <w:pPr>
              <w:jc w:val="center"/>
            </w:pPr>
            <w:r>
              <w:t>Colony Diameter (mm)</w:t>
            </w:r>
          </w:p>
        </w:tc>
        <w:tc>
          <w:tcPr>
            <w:tcW w:w="1558" w:type="dxa"/>
          </w:tcPr>
          <w:p w14:paraId="6EAB1E96" w14:textId="7DCD8C26" w:rsidR="006331B6" w:rsidRDefault="008C6217" w:rsidP="00A6441E">
            <w:pPr>
              <w:jc w:val="center"/>
            </w:pPr>
            <w:r>
              <w:t>Whole Colony Appearance</w:t>
            </w:r>
          </w:p>
        </w:tc>
        <w:tc>
          <w:tcPr>
            <w:tcW w:w="1558" w:type="dxa"/>
          </w:tcPr>
          <w:p w14:paraId="35C15083" w14:textId="7858A8E9" w:rsidR="006331B6" w:rsidRDefault="008C6217" w:rsidP="00A6441E">
            <w:pPr>
              <w:jc w:val="center"/>
            </w:pPr>
            <w:r>
              <w:t>Edge</w:t>
            </w:r>
          </w:p>
        </w:tc>
        <w:tc>
          <w:tcPr>
            <w:tcW w:w="1558" w:type="dxa"/>
          </w:tcPr>
          <w:p w14:paraId="543A7A58" w14:textId="4CB87DF6" w:rsidR="006331B6" w:rsidRDefault="008C6217" w:rsidP="00A6441E">
            <w:pPr>
              <w:jc w:val="center"/>
            </w:pPr>
            <w:r>
              <w:t>Elevation</w:t>
            </w:r>
          </w:p>
        </w:tc>
        <w:tc>
          <w:tcPr>
            <w:tcW w:w="1559" w:type="dxa"/>
          </w:tcPr>
          <w:p w14:paraId="62746A1E" w14:textId="50CD95DD" w:rsidR="006331B6" w:rsidRDefault="008C6217" w:rsidP="00A6441E">
            <w:pPr>
              <w:jc w:val="center"/>
            </w:pPr>
            <w:r>
              <w:t>Su</w:t>
            </w:r>
            <w:r w:rsidR="00F5562A">
              <w:t>rface (</w:t>
            </w:r>
            <w:r w:rsidR="00BC069A">
              <w:t>C</w:t>
            </w:r>
            <w:r w:rsidR="00F5562A">
              <w:t xml:space="preserve">olor if </w:t>
            </w:r>
            <w:r w:rsidR="00BC069A">
              <w:t>A</w:t>
            </w:r>
            <w:r w:rsidR="00F5562A">
              <w:t>pplicable)</w:t>
            </w:r>
          </w:p>
        </w:tc>
        <w:tc>
          <w:tcPr>
            <w:tcW w:w="1559" w:type="dxa"/>
          </w:tcPr>
          <w:p w14:paraId="2717ED2C" w14:textId="3116B143" w:rsidR="006331B6" w:rsidRDefault="00F5562A" w:rsidP="00F5562A">
            <w:pPr>
              <w:jc w:val="center"/>
            </w:pPr>
            <w:r>
              <w:t xml:space="preserve"># </w:t>
            </w:r>
            <w:r w:rsidR="00BC069A">
              <w:t>O</w:t>
            </w:r>
            <w:r>
              <w:t>f This Type</w:t>
            </w:r>
          </w:p>
        </w:tc>
      </w:tr>
      <w:tr w:rsidR="006331B6" w14:paraId="66632212" w14:textId="77777777" w:rsidTr="00302E43">
        <w:trPr>
          <w:trHeight w:val="864"/>
        </w:trPr>
        <w:tc>
          <w:tcPr>
            <w:tcW w:w="1558" w:type="dxa"/>
          </w:tcPr>
          <w:p w14:paraId="7FB9955E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DA43B2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707EE2EB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4ED44CB4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418F6EA1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693FD24" w14:textId="77777777" w:rsidR="006331B6" w:rsidRDefault="006331B6" w:rsidP="008C6217">
            <w:pPr>
              <w:jc w:val="center"/>
            </w:pPr>
          </w:p>
        </w:tc>
      </w:tr>
      <w:tr w:rsidR="006331B6" w14:paraId="131D48AF" w14:textId="77777777" w:rsidTr="00302E43">
        <w:trPr>
          <w:trHeight w:val="864"/>
        </w:trPr>
        <w:tc>
          <w:tcPr>
            <w:tcW w:w="1558" w:type="dxa"/>
          </w:tcPr>
          <w:p w14:paraId="041EFE22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4081FEA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6BD2B60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1235D3C6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60A1ADD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3CB55226" w14:textId="77777777" w:rsidR="006331B6" w:rsidRDefault="006331B6" w:rsidP="008C6217">
            <w:pPr>
              <w:jc w:val="center"/>
            </w:pPr>
          </w:p>
        </w:tc>
      </w:tr>
      <w:tr w:rsidR="006331B6" w14:paraId="7EAE433E" w14:textId="77777777" w:rsidTr="00302E43">
        <w:trPr>
          <w:trHeight w:val="864"/>
        </w:trPr>
        <w:tc>
          <w:tcPr>
            <w:tcW w:w="1558" w:type="dxa"/>
          </w:tcPr>
          <w:p w14:paraId="657A22FC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199D0D58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39159CBF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D2B1292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487433F2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2CF99AA4" w14:textId="77777777" w:rsidR="006331B6" w:rsidRDefault="006331B6" w:rsidP="008C6217">
            <w:pPr>
              <w:jc w:val="center"/>
            </w:pPr>
          </w:p>
        </w:tc>
      </w:tr>
      <w:tr w:rsidR="006331B6" w14:paraId="3E9776AA" w14:textId="77777777" w:rsidTr="00302E43">
        <w:trPr>
          <w:trHeight w:val="864"/>
        </w:trPr>
        <w:tc>
          <w:tcPr>
            <w:tcW w:w="1558" w:type="dxa"/>
          </w:tcPr>
          <w:p w14:paraId="7E568E2A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998F025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B41A444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0047A2F8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5743A489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590C0E8F" w14:textId="77777777" w:rsidR="006331B6" w:rsidRDefault="006331B6" w:rsidP="008C6217">
            <w:pPr>
              <w:jc w:val="center"/>
            </w:pPr>
          </w:p>
        </w:tc>
      </w:tr>
      <w:tr w:rsidR="006331B6" w14:paraId="49A07772" w14:textId="77777777" w:rsidTr="00302E43">
        <w:trPr>
          <w:trHeight w:val="864"/>
        </w:trPr>
        <w:tc>
          <w:tcPr>
            <w:tcW w:w="1558" w:type="dxa"/>
          </w:tcPr>
          <w:p w14:paraId="53B0351E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29F2A62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5CDDE3DD" w14:textId="77777777" w:rsidR="006331B6" w:rsidRDefault="006331B6" w:rsidP="008C6217">
            <w:pPr>
              <w:jc w:val="center"/>
            </w:pPr>
          </w:p>
        </w:tc>
        <w:tc>
          <w:tcPr>
            <w:tcW w:w="1558" w:type="dxa"/>
          </w:tcPr>
          <w:p w14:paraId="477B751E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6648E5F3" w14:textId="77777777" w:rsidR="006331B6" w:rsidRDefault="006331B6" w:rsidP="008C6217">
            <w:pPr>
              <w:jc w:val="center"/>
            </w:pPr>
          </w:p>
        </w:tc>
        <w:tc>
          <w:tcPr>
            <w:tcW w:w="1559" w:type="dxa"/>
          </w:tcPr>
          <w:p w14:paraId="15AA8441" w14:textId="77777777" w:rsidR="006331B6" w:rsidRDefault="006331B6" w:rsidP="008C6217">
            <w:pPr>
              <w:jc w:val="center"/>
            </w:pPr>
          </w:p>
        </w:tc>
      </w:tr>
    </w:tbl>
    <w:p w14:paraId="1DFD35B2" w14:textId="77777777" w:rsidR="002A1091" w:rsidRDefault="002A1091" w:rsidP="00EC14F2"/>
    <w:p w14:paraId="40E06F2C" w14:textId="5E74BF46" w:rsidR="009C1FCF" w:rsidRDefault="6FA33E65" w:rsidP="00302E43">
      <w:pPr>
        <w:pStyle w:val="Heading3"/>
      </w:pPr>
      <w:r>
        <w:t xml:space="preserve">Calculate the </w:t>
      </w:r>
      <w:r w:rsidR="67FF128C">
        <w:t>number of CFU/</w:t>
      </w:r>
      <w:r w:rsidR="5A9A52D4">
        <w:t>g</w:t>
      </w:r>
      <w:r w:rsidR="67FF128C">
        <w:t xml:space="preserve"> of your </w:t>
      </w:r>
      <w:r w:rsidR="677D2C55">
        <w:t>soil</w:t>
      </w:r>
      <w:r w:rsidR="67FF128C">
        <w:t xml:space="preserve"> sample</w:t>
      </w:r>
      <w:r w:rsidR="00302E43">
        <w:t>:</w:t>
      </w:r>
    </w:p>
    <w:p w14:paraId="3FDAD997" w14:textId="77777777" w:rsidR="00302E43" w:rsidRPr="00302E43" w:rsidRDefault="00302E43" w:rsidP="00302E43"/>
    <w:p w14:paraId="7E088EDE" w14:textId="08915D9C" w:rsidR="00AD067B" w:rsidRPr="00E057CF" w:rsidRDefault="00C506F2" w:rsidP="1D794F64">
      <w:pPr>
        <w:shd w:val="clear" w:color="auto" w:fill="E7E6E6" w:themeFill="background2"/>
        <w:jc w:val="center"/>
        <w:rPr>
          <w:rFonts w:eastAsiaTheme="minorEastAsia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CFU/ml sample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# colonies in plate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volume plated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</m:t>
          </m:r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original factor</m:t>
          </m:r>
        </m:oMath>
      </m:oMathPara>
    </w:p>
    <w:p w14:paraId="0E0E63DA" w14:textId="77777777" w:rsidR="00480326" w:rsidRPr="00480326" w:rsidRDefault="2D07E225" w:rsidP="00302E43">
      <w:pPr>
        <w:pStyle w:val="Heading4"/>
      </w:pPr>
      <w:r w:rsidRPr="1D794F64">
        <w:t>Example:</w:t>
      </w:r>
    </w:p>
    <w:p w14:paraId="3D592577" w14:textId="6E30E27F" w:rsidR="327601CD" w:rsidRDefault="327601CD" w:rsidP="00302E43">
      <w:r w:rsidRPr="1D794F64">
        <w:t xml:space="preserve">If you counted 150 colonies from </w:t>
      </w:r>
      <w:r w:rsidR="510B0029" w:rsidRPr="1D794F64">
        <w:t>the</w:t>
      </w:r>
      <w:r w:rsidRPr="1D794F64">
        <w:t xml:space="preserve"> 10</w:t>
      </w:r>
      <w:r w:rsidRPr="1D794F64">
        <w:rPr>
          <w:vertAlign w:val="superscript"/>
        </w:rPr>
        <w:t>-3</w:t>
      </w:r>
      <w:r w:rsidRPr="1D794F64">
        <w:t xml:space="preserve"> (1/1000) plate</w:t>
      </w:r>
      <w:r w:rsidR="694EB80D" w:rsidRPr="1D794F64">
        <w:t>, which was inoculated with 0.1 ml</w:t>
      </w:r>
      <w:r w:rsidRPr="1D794F64">
        <w:t xml:space="preserve">, then </w:t>
      </w:r>
      <w:r w:rsidR="239045FA" w:rsidRPr="1D794F64">
        <w:t>the</w:t>
      </w:r>
      <w:r w:rsidRPr="1D794F64">
        <w:t xml:space="preserve"> CFU/ml</w:t>
      </w:r>
      <w:r w:rsidR="55D9DF0C" w:rsidRPr="1D794F64">
        <w:t xml:space="preserve"> of your first soil dilution</w:t>
      </w:r>
      <w:r w:rsidRPr="1D794F64">
        <w:t xml:space="preserve"> will be:</w:t>
      </w:r>
    </w:p>
    <w:p w14:paraId="5B893518" w14:textId="6DD3B817" w:rsidR="00F84F3B" w:rsidRDefault="007A6790" w:rsidP="76C42834">
      <w:pPr>
        <w:jc w:val="center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150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colonies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0.1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150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colonies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=1,500,000 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CFU/ml</m:t>
          </m:r>
          <m:r>
            <w:rPr>
              <w:rFonts w:ascii="Cambria Math" w:eastAsiaTheme="minorEastAsia" w:hAnsi="Cambria Math"/>
              <w:sz w:val="24"/>
              <w:szCs w:val="24"/>
            </w:rPr>
            <m:t>=1.5 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CFU/ml</m:t>
          </m:r>
        </m:oMath>
      </m:oMathPara>
    </w:p>
    <w:p w14:paraId="15B3D308" w14:textId="49B74E78" w:rsidR="00F84F3B" w:rsidRDefault="736D8F47" w:rsidP="1D794F64">
      <w:r>
        <w:t xml:space="preserve">To calculate the CFU/g of soil, </w:t>
      </w:r>
    </w:p>
    <w:p w14:paraId="3DAE79C1" w14:textId="41B4E1EC" w:rsidR="00302E43" w:rsidRDefault="007A6790" w:rsidP="1D794F64">
      <w:pPr>
        <w:jc w:val="center"/>
      </w:pPr>
      <m:oMathPara>
        <m:oMath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Final volume of solution</m:t>
              </m:r>
            </m:num>
            <m:den>
              <m:r>
                <w:rPr>
                  <w:rFonts w:ascii="Cambria Math" w:hAnsi="Cambria Math"/>
                </w:rPr>
                <m:t>Grams of soil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of soil</m:t>
          </m:r>
        </m:oMath>
      </m:oMathPara>
    </w:p>
    <w:p w14:paraId="62584732" w14:textId="39199554" w:rsidR="00F84F3B" w:rsidRDefault="3A911E3D" w:rsidP="00302E43">
      <w:r w:rsidRPr="1D794F64">
        <w:t>I</w:t>
      </w:r>
      <w:r w:rsidR="1E3213DA" w:rsidRPr="1D794F64">
        <w:t xml:space="preserve">n this case, you </w:t>
      </w:r>
      <w:r w:rsidR="5E85035B" w:rsidRPr="1D794F64">
        <w:t>diluted 1 g of soil in 9 ml of saline, resulting in a total volume of 10 ml):</w:t>
      </w:r>
    </w:p>
    <w:p w14:paraId="2582855E" w14:textId="7295A331" w:rsidR="00302E43" w:rsidRDefault="00302E43" w:rsidP="00302E43">
      <m:oMathPara>
        <m:oMath>
          <m:r>
            <w:rPr>
              <w:rFonts w:ascii="Cambria Math" w:hAnsi="Cambria Math"/>
            </w:rPr>
            <m:t>1.5×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  <m:r>
                <w:rPr>
                  <w:rFonts w:ascii="Cambria Math" w:hAns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10ml</m:t>
              </m:r>
            </m:num>
            <m:den>
              <m:r>
                <w:rPr>
                  <w:rFonts w:ascii="Cambria Math" w:hAnsi="Cambria Math"/>
                </w:rPr>
                <m:t>1g</m:t>
              </m:r>
            </m:den>
          </m:f>
          <m:r>
            <w:rPr>
              <w:rFonts w:ascii="Cambria Math" w:hAnsi="Cambria Math"/>
            </w:rPr>
            <m:t>=1.5×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CFU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of soil</m:t>
          </m:r>
        </m:oMath>
      </m:oMathPara>
    </w:p>
    <w:p w14:paraId="532B6D0B" w14:textId="4794A957" w:rsidR="00F84F3B" w:rsidRDefault="00775C48" w:rsidP="00302E43">
      <w:pPr>
        <w:pStyle w:val="Heading3"/>
      </w:pPr>
      <w:r>
        <w:t>Answer the</w:t>
      </w:r>
      <w:r w:rsidR="00871BCE">
        <w:t>se</w:t>
      </w:r>
      <w:r>
        <w:t xml:space="preserve"> questions</w:t>
      </w:r>
    </w:p>
    <w:p w14:paraId="4EFE957C" w14:textId="257A8220" w:rsidR="00D76B08" w:rsidRDefault="00D76B08" w:rsidP="00D76B08">
      <w:pPr>
        <w:pStyle w:val="ListParagraph"/>
        <w:numPr>
          <w:ilvl w:val="0"/>
          <w:numId w:val="20"/>
        </w:numPr>
      </w:pPr>
      <w:r>
        <w:t xml:space="preserve">Discuss your results regarding media and temperature used, as well as </w:t>
      </w:r>
      <w:r w:rsidR="00FC7008">
        <w:t xml:space="preserve">the </w:t>
      </w:r>
      <w:r>
        <w:t>best dilution. Compare to your partner's and classmates' results.</w:t>
      </w:r>
    </w:p>
    <w:p w14:paraId="7ACF4EAB" w14:textId="016FE183" w:rsidR="00D76B08" w:rsidRDefault="00FE34A1" w:rsidP="00D76B08">
      <w:pPr>
        <w:pStyle w:val="ListParagraph"/>
        <w:numPr>
          <w:ilvl w:val="0"/>
          <w:numId w:val="20"/>
        </w:numPr>
      </w:pPr>
      <w:r>
        <w:t>What</w:t>
      </w:r>
      <w:r w:rsidR="00D76B08">
        <w:t xml:space="preserve"> could you </w:t>
      </w:r>
      <w:r>
        <w:t>change</w:t>
      </w:r>
      <w:r w:rsidR="007E41CE">
        <w:t xml:space="preserve"> about your decisions or procedures</w:t>
      </w:r>
      <w:r w:rsidR="00D76B08">
        <w:t xml:space="preserve"> next time to get better results?</w:t>
      </w:r>
    </w:p>
    <w:p w14:paraId="09799E13" w14:textId="1C37E4F5" w:rsidR="001D62E4" w:rsidRPr="001D62E4" w:rsidRDefault="00D76B08" w:rsidP="00D76B08">
      <w:pPr>
        <w:pStyle w:val="ListParagraph"/>
        <w:numPr>
          <w:ilvl w:val="0"/>
          <w:numId w:val="20"/>
        </w:numPr>
      </w:pPr>
      <w:r>
        <w:t xml:space="preserve">Which colonies will you select for your </w:t>
      </w:r>
      <w:r w:rsidR="00866E7D">
        <w:t xml:space="preserve">Antibiotic Discovery </w:t>
      </w:r>
      <w:r>
        <w:t>project?</w:t>
      </w:r>
    </w:p>
    <w:sectPr w:rsidR="001D62E4" w:rsidRPr="001D62E4" w:rsidSect="00A771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01BF" w14:textId="77777777" w:rsidR="008E7452" w:rsidRDefault="008E7452" w:rsidP="00A737B6">
      <w:pPr>
        <w:spacing w:after="0" w:line="240" w:lineRule="auto"/>
      </w:pPr>
      <w:r>
        <w:separator/>
      </w:r>
    </w:p>
  </w:endnote>
  <w:endnote w:type="continuationSeparator" w:id="0">
    <w:p w14:paraId="1EEB77B1" w14:textId="77777777" w:rsidR="008E7452" w:rsidRDefault="008E7452" w:rsidP="00A737B6">
      <w:pPr>
        <w:spacing w:after="0" w:line="240" w:lineRule="auto"/>
      </w:pPr>
      <w:r>
        <w:continuationSeparator/>
      </w:r>
    </w:p>
  </w:endnote>
  <w:endnote w:type="continuationNotice" w:id="1">
    <w:p w14:paraId="344DA8ED" w14:textId="77777777" w:rsidR="008E7452" w:rsidRDefault="008E74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sley*">
    <w:altName w:val="Calibri"/>
    <w:panose1 w:val="020B0604020202020204"/>
    <w:charset w:val="00"/>
    <w:family w:val="auto"/>
    <w:pitch w:val="variable"/>
    <w:sig w:usb0="A00002EF" w:usb1="5000E04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53E9" w14:textId="77777777" w:rsidR="008F3FC0" w:rsidRDefault="008F3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E2BB" w14:textId="4B501F66" w:rsidR="00A737B6" w:rsidRPr="00A67802" w:rsidRDefault="004F67A9">
    <w:pPr>
      <w:pStyle w:val="Footer"/>
      <w:rPr>
        <w:rFonts w:ascii="Besley*" w:hAnsi="Besley*"/>
        <w:sz w:val="18"/>
        <w:szCs w:val="18"/>
      </w:rPr>
    </w:pPr>
    <w:r w:rsidRPr="00A67802">
      <w:rPr>
        <w:rFonts w:ascii="Besley*" w:hAnsi="Besley*"/>
        <w:sz w:val="18"/>
        <w:szCs w:val="18"/>
      </w:rPr>
      <w:t>BIO203A</w:t>
    </w:r>
    <w:r w:rsidR="00361F69" w:rsidRPr="00A67802">
      <w:rPr>
        <w:rFonts w:ascii="Besley*" w:hAnsi="Besley*"/>
        <w:sz w:val="18"/>
        <w:szCs w:val="18"/>
      </w:rPr>
      <w:ptab w:relativeTo="margin" w:alignment="center" w:leader="none"/>
    </w:r>
    <w:r w:rsidR="00547C65" w:rsidRPr="00A67802">
      <w:rPr>
        <w:rFonts w:ascii="Besley*" w:hAnsi="Besley*"/>
        <w:sz w:val="18"/>
        <w:szCs w:val="18"/>
      </w:rPr>
      <w:fldChar w:fldCharType="begin"/>
    </w:r>
    <w:r w:rsidR="00547C65" w:rsidRPr="00A67802">
      <w:rPr>
        <w:rFonts w:ascii="Besley*" w:hAnsi="Besley*"/>
        <w:sz w:val="18"/>
        <w:szCs w:val="18"/>
      </w:rPr>
      <w:instrText xml:space="preserve"> FILENAME \* MERGEFORMAT </w:instrText>
    </w:r>
    <w:r w:rsidR="00547C65" w:rsidRPr="00A67802">
      <w:rPr>
        <w:rFonts w:ascii="Besley*" w:hAnsi="Besley*"/>
        <w:sz w:val="18"/>
        <w:szCs w:val="18"/>
      </w:rPr>
      <w:fldChar w:fldCharType="separate"/>
    </w:r>
    <w:r w:rsidR="00E26181">
      <w:rPr>
        <w:rFonts w:ascii="Besley*" w:hAnsi="Besley*"/>
        <w:noProof/>
        <w:sz w:val="18"/>
        <w:szCs w:val="18"/>
      </w:rPr>
      <w:t>BIO203A_M1_L</w:t>
    </w:r>
    <w:r w:rsidR="008F3FC0">
      <w:rPr>
        <w:rFonts w:ascii="Besley*" w:hAnsi="Besley*"/>
        <w:noProof/>
        <w:sz w:val="18"/>
        <w:szCs w:val="18"/>
      </w:rPr>
      <w:t>2</w:t>
    </w:r>
    <w:r w:rsidR="00E26181">
      <w:rPr>
        <w:rFonts w:ascii="Besley*" w:hAnsi="Besley*"/>
        <w:noProof/>
        <w:sz w:val="18"/>
        <w:szCs w:val="18"/>
      </w:rPr>
      <w:t>_Soil_Plating_Report.docx</w:t>
    </w:r>
    <w:r w:rsidR="00547C65" w:rsidRPr="00A67802">
      <w:rPr>
        <w:rFonts w:ascii="Besley*" w:hAnsi="Besley*"/>
        <w:sz w:val="18"/>
        <w:szCs w:val="18"/>
      </w:rPr>
      <w:fldChar w:fldCharType="end"/>
    </w:r>
    <w:r w:rsidR="00361F69" w:rsidRPr="00A67802">
      <w:rPr>
        <w:rFonts w:ascii="Besley*" w:hAnsi="Besley*"/>
        <w:sz w:val="18"/>
        <w:szCs w:val="18"/>
      </w:rPr>
      <w:ptab w:relativeTo="margin" w:alignment="right" w:leader="none"/>
    </w:r>
    <w:r w:rsidR="00406ADE" w:rsidRPr="00A67802">
      <w:rPr>
        <w:rFonts w:ascii="Besley*" w:hAnsi="Besley*"/>
        <w:sz w:val="18"/>
        <w:szCs w:val="18"/>
      </w:rPr>
      <w:t xml:space="preserve">Page </w:t>
    </w:r>
    <w:r w:rsidR="00406ADE" w:rsidRPr="00A67802">
      <w:rPr>
        <w:rFonts w:ascii="Besley*" w:hAnsi="Besley*"/>
        <w:sz w:val="18"/>
        <w:szCs w:val="18"/>
      </w:rPr>
      <w:fldChar w:fldCharType="begin"/>
    </w:r>
    <w:r w:rsidR="00406ADE" w:rsidRPr="00A67802">
      <w:rPr>
        <w:rFonts w:ascii="Besley*" w:hAnsi="Besley*"/>
        <w:sz w:val="18"/>
        <w:szCs w:val="18"/>
      </w:rPr>
      <w:instrText xml:space="preserve"> PAGE  \* Arabic  \* MERGEFORMAT </w:instrText>
    </w:r>
    <w:r w:rsidR="00406ADE" w:rsidRPr="00A67802">
      <w:rPr>
        <w:rFonts w:ascii="Besley*" w:hAnsi="Besley*"/>
        <w:sz w:val="18"/>
        <w:szCs w:val="18"/>
      </w:rPr>
      <w:fldChar w:fldCharType="separate"/>
    </w:r>
    <w:r w:rsidR="00406ADE" w:rsidRPr="00A67802">
      <w:rPr>
        <w:rFonts w:ascii="Besley*" w:hAnsi="Besley*"/>
        <w:noProof/>
        <w:sz w:val="18"/>
        <w:szCs w:val="18"/>
      </w:rPr>
      <w:t>1</w:t>
    </w:r>
    <w:r w:rsidR="00406ADE" w:rsidRPr="00A67802">
      <w:rPr>
        <w:rFonts w:ascii="Besley*" w:hAnsi="Besley*"/>
        <w:sz w:val="18"/>
        <w:szCs w:val="18"/>
      </w:rPr>
      <w:fldChar w:fldCharType="end"/>
    </w:r>
    <w:r w:rsidR="00406ADE" w:rsidRPr="00A67802">
      <w:rPr>
        <w:rFonts w:ascii="Besley*" w:hAnsi="Besley*"/>
        <w:sz w:val="18"/>
        <w:szCs w:val="18"/>
      </w:rPr>
      <w:t xml:space="preserve"> of </w:t>
    </w:r>
    <w:r w:rsidR="00527BC3" w:rsidRPr="00A67802">
      <w:rPr>
        <w:rFonts w:ascii="Besley*" w:hAnsi="Besley*"/>
        <w:sz w:val="18"/>
        <w:szCs w:val="18"/>
      </w:rPr>
      <w:fldChar w:fldCharType="begin"/>
    </w:r>
    <w:r w:rsidR="00527BC3" w:rsidRPr="00A67802">
      <w:rPr>
        <w:rFonts w:ascii="Besley*" w:hAnsi="Besley*"/>
        <w:sz w:val="18"/>
        <w:szCs w:val="18"/>
      </w:rPr>
      <w:instrText xml:space="preserve"> NUMPAGES  \# "0" \* Arabic  \* MERGEFORMAT </w:instrText>
    </w:r>
    <w:r w:rsidR="00527BC3" w:rsidRPr="00A67802">
      <w:rPr>
        <w:rFonts w:ascii="Besley*" w:hAnsi="Besley*"/>
        <w:sz w:val="18"/>
        <w:szCs w:val="18"/>
      </w:rPr>
      <w:fldChar w:fldCharType="separate"/>
    </w:r>
    <w:r w:rsidR="00527BC3" w:rsidRPr="00A67802">
      <w:rPr>
        <w:rFonts w:ascii="Besley*" w:hAnsi="Besley*"/>
        <w:noProof/>
        <w:sz w:val="18"/>
        <w:szCs w:val="18"/>
      </w:rPr>
      <w:t>7</w:t>
    </w:r>
    <w:r w:rsidR="00527BC3" w:rsidRPr="00A67802">
      <w:rPr>
        <w:rFonts w:ascii="Besley*" w:hAnsi="Besley*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F82D" w14:textId="77777777" w:rsidR="008F3FC0" w:rsidRDefault="008F3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2619" w14:textId="77777777" w:rsidR="008E7452" w:rsidRDefault="008E7452" w:rsidP="00A737B6">
      <w:pPr>
        <w:spacing w:after="0" w:line="240" w:lineRule="auto"/>
      </w:pPr>
      <w:r>
        <w:separator/>
      </w:r>
    </w:p>
  </w:footnote>
  <w:footnote w:type="continuationSeparator" w:id="0">
    <w:p w14:paraId="0D31383D" w14:textId="77777777" w:rsidR="008E7452" w:rsidRDefault="008E7452" w:rsidP="00A737B6">
      <w:pPr>
        <w:spacing w:after="0" w:line="240" w:lineRule="auto"/>
      </w:pPr>
      <w:r>
        <w:continuationSeparator/>
      </w:r>
    </w:p>
  </w:footnote>
  <w:footnote w:type="continuationNotice" w:id="1">
    <w:p w14:paraId="28352652" w14:textId="77777777" w:rsidR="008E7452" w:rsidRDefault="008E74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B2B1" w14:textId="77777777" w:rsidR="008F3FC0" w:rsidRDefault="008F3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A6DC" w14:textId="77777777" w:rsidR="008F3FC0" w:rsidRDefault="008F3F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56BD" w14:textId="77777777" w:rsidR="008F3FC0" w:rsidRDefault="008F3F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E97"/>
    <w:multiLevelType w:val="hybridMultilevel"/>
    <w:tmpl w:val="62223DA4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08193"/>
    <w:multiLevelType w:val="hybridMultilevel"/>
    <w:tmpl w:val="4B021644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EE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62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22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E6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C5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8A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AA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F62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95459"/>
    <w:multiLevelType w:val="hybridMultilevel"/>
    <w:tmpl w:val="2F264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F50AA"/>
    <w:multiLevelType w:val="hybridMultilevel"/>
    <w:tmpl w:val="C588A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051B7"/>
    <w:multiLevelType w:val="hybridMultilevel"/>
    <w:tmpl w:val="48684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E60C1"/>
    <w:multiLevelType w:val="hybridMultilevel"/>
    <w:tmpl w:val="FF36591E"/>
    <w:lvl w:ilvl="0" w:tplc="4D9E156A">
      <w:start w:val="1"/>
      <w:numFmt w:val="decimal"/>
      <w:lvlText w:val="%1."/>
      <w:lvlJc w:val="left"/>
      <w:pPr>
        <w:ind w:left="720" w:hanging="360"/>
      </w:pPr>
    </w:lvl>
    <w:lvl w:ilvl="1" w:tplc="FA4617D8">
      <w:start w:val="1"/>
      <w:numFmt w:val="lowerLetter"/>
      <w:lvlText w:val="%2."/>
      <w:lvlJc w:val="left"/>
      <w:pPr>
        <w:ind w:left="1440" w:hanging="360"/>
      </w:pPr>
    </w:lvl>
    <w:lvl w:ilvl="2" w:tplc="3CEA5112">
      <w:start w:val="1"/>
      <w:numFmt w:val="lowerRoman"/>
      <w:lvlText w:val="%3."/>
      <w:lvlJc w:val="right"/>
      <w:pPr>
        <w:ind w:left="2160" w:hanging="180"/>
      </w:pPr>
    </w:lvl>
    <w:lvl w:ilvl="3" w:tplc="71AA1BE0">
      <w:start w:val="1"/>
      <w:numFmt w:val="decimal"/>
      <w:lvlText w:val="%4."/>
      <w:lvlJc w:val="left"/>
      <w:pPr>
        <w:ind w:left="2880" w:hanging="360"/>
      </w:pPr>
    </w:lvl>
    <w:lvl w:ilvl="4" w:tplc="C2FCBB1C">
      <w:start w:val="1"/>
      <w:numFmt w:val="lowerLetter"/>
      <w:lvlText w:val="%5."/>
      <w:lvlJc w:val="left"/>
      <w:pPr>
        <w:ind w:left="3600" w:hanging="360"/>
      </w:pPr>
    </w:lvl>
    <w:lvl w:ilvl="5" w:tplc="A4C0CE6E">
      <w:start w:val="1"/>
      <w:numFmt w:val="lowerRoman"/>
      <w:lvlText w:val="%6."/>
      <w:lvlJc w:val="right"/>
      <w:pPr>
        <w:ind w:left="4320" w:hanging="180"/>
      </w:pPr>
    </w:lvl>
    <w:lvl w:ilvl="6" w:tplc="E8AE0B6E">
      <w:start w:val="1"/>
      <w:numFmt w:val="decimal"/>
      <w:lvlText w:val="%7."/>
      <w:lvlJc w:val="left"/>
      <w:pPr>
        <w:ind w:left="5040" w:hanging="360"/>
      </w:pPr>
    </w:lvl>
    <w:lvl w:ilvl="7" w:tplc="FC5E25DA">
      <w:start w:val="1"/>
      <w:numFmt w:val="lowerLetter"/>
      <w:lvlText w:val="%8."/>
      <w:lvlJc w:val="left"/>
      <w:pPr>
        <w:ind w:left="5760" w:hanging="360"/>
      </w:pPr>
    </w:lvl>
    <w:lvl w:ilvl="8" w:tplc="9EE089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F0ACA"/>
    <w:multiLevelType w:val="hybridMultilevel"/>
    <w:tmpl w:val="2BFA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34C43"/>
    <w:multiLevelType w:val="hybridMultilevel"/>
    <w:tmpl w:val="B69AD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022D5"/>
    <w:multiLevelType w:val="hybridMultilevel"/>
    <w:tmpl w:val="2570BE08"/>
    <w:lvl w:ilvl="0" w:tplc="C268B0CA">
      <w:start w:val="1"/>
      <w:numFmt w:val="decimal"/>
      <w:lvlText w:val="%1."/>
      <w:lvlJc w:val="left"/>
      <w:pPr>
        <w:ind w:left="720" w:hanging="360"/>
      </w:pPr>
    </w:lvl>
    <w:lvl w:ilvl="1" w:tplc="D1BC9F64">
      <w:start w:val="1"/>
      <w:numFmt w:val="lowerLetter"/>
      <w:lvlText w:val="%2."/>
      <w:lvlJc w:val="left"/>
      <w:pPr>
        <w:ind w:left="1440" w:hanging="360"/>
      </w:pPr>
    </w:lvl>
    <w:lvl w:ilvl="2" w:tplc="3788C51E">
      <w:start w:val="1"/>
      <w:numFmt w:val="lowerRoman"/>
      <w:lvlText w:val="%3."/>
      <w:lvlJc w:val="right"/>
      <w:pPr>
        <w:ind w:left="2160" w:hanging="180"/>
      </w:pPr>
    </w:lvl>
    <w:lvl w:ilvl="3" w:tplc="B576E7C4">
      <w:start w:val="1"/>
      <w:numFmt w:val="decimal"/>
      <w:lvlText w:val="%4."/>
      <w:lvlJc w:val="left"/>
      <w:pPr>
        <w:ind w:left="2880" w:hanging="360"/>
      </w:pPr>
    </w:lvl>
    <w:lvl w:ilvl="4" w:tplc="05365B5C">
      <w:start w:val="1"/>
      <w:numFmt w:val="lowerLetter"/>
      <w:lvlText w:val="%5."/>
      <w:lvlJc w:val="left"/>
      <w:pPr>
        <w:ind w:left="3600" w:hanging="360"/>
      </w:pPr>
    </w:lvl>
    <w:lvl w:ilvl="5" w:tplc="4770228A">
      <w:start w:val="1"/>
      <w:numFmt w:val="lowerRoman"/>
      <w:lvlText w:val="%6."/>
      <w:lvlJc w:val="right"/>
      <w:pPr>
        <w:ind w:left="4320" w:hanging="180"/>
      </w:pPr>
    </w:lvl>
    <w:lvl w:ilvl="6" w:tplc="612A030A">
      <w:start w:val="1"/>
      <w:numFmt w:val="decimal"/>
      <w:lvlText w:val="%7."/>
      <w:lvlJc w:val="left"/>
      <w:pPr>
        <w:ind w:left="5040" w:hanging="360"/>
      </w:pPr>
    </w:lvl>
    <w:lvl w:ilvl="7" w:tplc="FE0A676E">
      <w:start w:val="1"/>
      <w:numFmt w:val="lowerLetter"/>
      <w:lvlText w:val="%8."/>
      <w:lvlJc w:val="left"/>
      <w:pPr>
        <w:ind w:left="5760" w:hanging="360"/>
      </w:pPr>
    </w:lvl>
    <w:lvl w:ilvl="8" w:tplc="518491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3728D"/>
    <w:multiLevelType w:val="hybridMultilevel"/>
    <w:tmpl w:val="5394B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2E09"/>
    <w:multiLevelType w:val="hybridMultilevel"/>
    <w:tmpl w:val="B89821F4"/>
    <w:lvl w:ilvl="0" w:tplc="DB1408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2515B5"/>
    <w:multiLevelType w:val="hybridMultilevel"/>
    <w:tmpl w:val="97DA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6741A"/>
    <w:multiLevelType w:val="hybridMultilevel"/>
    <w:tmpl w:val="AA726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473910"/>
    <w:multiLevelType w:val="hybridMultilevel"/>
    <w:tmpl w:val="10444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D0BA5"/>
    <w:multiLevelType w:val="hybridMultilevel"/>
    <w:tmpl w:val="C71C1B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42191A"/>
    <w:multiLevelType w:val="hybridMultilevel"/>
    <w:tmpl w:val="7632F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450EB"/>
    <w:multiLevelType w:val="hybridMultilevel"/>
    <w:tmpl w:val="3F82D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A7E4C"/>
    <w:multiLevelType w:val="hybridMultilevel"/>
    <w:tmpl w:val="DE12DD92"/>
    <w:lvl w:ilvl="0" w:tplc="DB140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2091E"/>
    <w:multiLevelType w:val="hybridMultilevel"/>
    <w:tmpl w:val="0DACC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17425"/>
    <w:multiLevelType w:val="hybridMultilevel"/>
    <w:tmpl w:val="189A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00406">
    <w:abstractNumId w:val="8"/>
  </w:num>
  <w:num w:numId="2" w16cid:durableId="768433520">
    <w:abstractNumId w:val="5"/>
  </w:num>
  <w:num w:numId="3" w16cid:durableId="469447023">
    <w:abstractNumId w:val="1"/>
  </w:num>
  <w:num w:numId="4" w16cid:durableId="1230454833">
    <w:abstractNumId w:val="19"/>
  </w:num>
  <w:num w:numId="5" w16cid:durableId="1299722935">
    <w:abstractNumId w:val="15"/>
  </w:num>
  <w:num w:numId="6" w16cid:durableId="689455593">
    <w:abstractNumId w:val="13"/>
  </w:num>
  <w:num w:numId="7" w16cid:durableId="1219166212">
    <w:abstractNumId w:val="11"/>
  </w:num>
  <w:num w:numId="8" w16cid:durableId="1307468059">
    <w:abstractNumId w:val="14"/>
  </w:num>
  <w:num w:numId="9" w16cid:durableId="1704745973">
    <w:abstractNumId w:val="10"/>
  </w:num>
  <w:num w:numId="10" w16cid:durableId="2107771911">
    <w:abstractNumId w:val="17"/>
  </w:num>
  <w:num w:numId="11" w16cid:durableId="189532349">
    <w:abstractNumId w:val="16"/>
  </w:num>
  <w:num w:numId="12" w16cid:durableId="676006049">
    <w:abstractNumId w:val="0"/>
  </w:num>
  <w:num w:numId="13" w16cid:durableId="1263563488">
    <w:abstractNumId w:val="2"/>
  </w:num>
  <w:num w:numId="14" w16cid:durableId="193857652">
    <w:abstractNumId w:val="9"/>
  </w:num>
  <w:num w:numId="15" w16cid:durableId="1185553054">
    <w:abstractNumId w:val="7"/>
  </w:num>
  <w:num w:numId="16" w16cid:durableId="11609386">
    <w:abstractNumId w:val="3"/>
  </w:num>
  <w:num w:numId="17" w16cid:durableId="907112728">
    <w:abstractNumId w:val="18"/>
  </w:num>
  <w:num w:numId="18" w16cid:durableId="971402909">
    <w:abstractNumId w:val="4"/>
  </w:num>
  <w:num w:numId="19" w16cid:durableId="919173073">
    <w:abstractNumId w:val="6"/>
  </w:num>
  <w:num w:numId="20" w16cid:durableId="753090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60"/>
    <w:rsid w:val="00010ECF"/>
    <w:rsid w:val="00015DC3"/>
    <w:rsid w:val="000162B4"/>
    <w:rsid w:val="0001744B"/>
    <w:rsid w:val="000309F5"/>
    <w:rsid w:val="0003211A"/>
    <w:rsid w:val="0003480A"/>
    <w:rsid w:val="00037553"/>
    <w:rsid w:val="000554BA"/>
    <w:rsid w:val="00071E8F"/>
    <w:rsid w:val="000837A0"/>
    <w:rsid w:val="00085064"/>
    <w:rsid w:val="00087469"/>
    <w:rsid w:val="000A1F96"/>
    <w:rsid w:val="000A256D"/>
    <w:rsid w:val="000B04D4"/>
    <w:rsid w:val="000B3400"/>
    <w:rsid w:val="000B77E1"/>
    <w:rsid w:val="000C1BBA"/>
    <w:rsid w:val="000C2807"/>
    <w:rsid w:val="000C2BAF"/>
    <w:rsid w:val="000D3CB3"/>
    <w:rsid w:val="000E3F71"/>
    <w:rsid w:val="000E5E7E"/>
    <w:rsid w:val="000F23E9"/>
    <w:rsid w:val="000F3DDF"/>
    <w:rsid w:val="00110062"/>
    <w:rsid w:val="001115DE"/>
    <w:rsid w:val="0012263C"/>
    <w:rsid w:val="0013655A"/>
    <w:rsid w:val="0013657B"/>
    <w:rsid w:val="001465CB"/>
    <w:rsid w:val="0015622B"/>
    <w:rsid w:val="001602B5"/>
    <w:rsid w:val="00164A0F"/>
    <w:rsid w:val="00186A96"/>
    <w:rsid w:val="00186F4E"/>
    <w:rsid w:val="00190EB6"/>
    <w:rsid w:val="00193542"/>
    <w:rsid w:val="001A762D"/>
    <w:rsid w:val="001B585D"/>
    <w:rsid w:val="001B62F6"/>
    <w:rsid w:val="001D4C99"/>
    <w:rsid w:val="001D62E4"/>
    <w:rsid w:val="001D70BA"/>
    <w:rsid w:val="001E123B"/>
    <w:rsid w:val="001E124D"/>
    <w:rsid w:val="001E1B25"/>
    <w:rsid w:val="001E2E0D"/>
    <w:rsid w:val="001F7855"/>
    <w:rsid w:val="00210DD0"/>
    <w:rsid w:val="00212098"/>
    <w:rsid w:val="0021214E"/>
    <w:rsid w:val="002171A3"/>
    <w:rsid w:val="00231FDD"/>
    <w:rsid w:val="002320A4"/>
    <w:rsid w:val="00243448"/>
    <w:rsid w:val="00253F58"/>
    <w:rsid w:val="00260238"/>
    <w:rsid w:val="00262B77"/>
    <w:rsid w:val="002767AC"/>
    <w:rsid w:val="0028231C"/>
    <w:rsid w:val="00282D79"/>
    <w:rsid w:val="0028607B"/>
    <w:rsid w:val="00286384"/>
    <w:rsid w:val="002A1091"/>
    <w:rsid w:val="002A3365"/>
    <w:rsid w:val="002A3443"/>
    <w:rsid w:val="002A6149"/>
    <w:rsid w:val="002B113F"/>
    <w:rsid w:val="002B3E96"/>
    <w:rsid w:val="002B602F"/>
    <w:rsid w:val="002B6109"/>
    <w:rsid w:val="002E0D85"/>
    <w:rsid w:val="002F3D69"/>
    <w:rsid w:val="00302E43"/>
    <w:rsid w:val="00316BD1"/>
    <w:rsid w:val="00323FD5"/>
    <w:rsid w:val="00330627"/>
    <w:rsid w:val="00342CF1"/>
    <w:rsid w:val="003511A3"/>
    <w:rsid w:val="003512AC"/>
    <w:rsid w:val="003519FF"/>
    <w:rsid w:val="00356244"/>
    <w:rsid w:val="00361F69"/>
    <w:rsid w:val="00364B2B"/>
    <w:rsid w:val="00371C10"/>
    <w:rsid w:val="0038722F"/>
    <w:rsid w:val="003A7E64"/>
    <w:rsid w:val="003B3579"/>
    <w:rsid w:val="003B50D7"/>
    <w:rsid w:val="003C48FB"/>
    <w:rsid w:val="003C6129"/>
    <w:rsid w:val="003C7C21"/>
    <w:rsid w:val="003D0F54"/>
    <w:rsid w:val="003D1D06"/>
    <w:rsid w:val="003E7B2D"/>
    <w:rsid w:val="003F058C"/>
    <w:rsid w:val="003F1BAC"/>
    <w:rsid w:val="003F53B7"/>
    <w:rsid w:val="003F7D79"/>
    <w:rsid w:val="004055FC"/>
    <w:rsid w:val="00406ADE"/>
    <w:rsid w:val="00414213"/>
    <w:rsid w:val="004146ED"/>
    <w:rsid w:val="004159BF"/>
    <w:rsid w:val="0041729E"/>
    <w:rsid w:val="00423567"/>
    <w:rsid w:val="00434049"/>
    <w:rsid w:val="004412D0"/>
    <w:rsid w:val="00441B2E"/>
    <w:rsid w:val="00443A12"/>
    <w:rsid w:val="00444F33"/>
    <w:rsid w:val="00446501"/>
    <w:rsid w:val="004514C3"/>
    <w:rsid w:val="00457958"/>
    <w:rsid w:val="00461B82"/>
    <w:rsid w:val="00461D72"/>
    <w:rsid w:val="00464144"/>
    <w:rsid w:val="004648D7"/>
    <w:rsid w:val="00466A0C"/>
    <w:rsid w:val="00473A00"/>
    <w:rsid w:val="00473B4F"/>
    <w:rsid w:val="00474229"/>
    <w:rsid w:val="00475072"/>
    <w:rsid w:val="004758CE"/>
    <w:rsid w:val="00480326"/>
    <w:rsid w:val="00482306"/>
    <w:rsid w:val="00486EEA"/>
    <w:rsid w:val="0049076D"/>
    <w:rsid w:val="00495AB5"/>
    <w:rsid w:val="004A1688"/>
    <w:rsid w:val="004A4FB8"/>
    <w:rsid w:val="004A523E"/>
    <w:rsid w:val="004A723D"/>
    <w:rsid w:val="004B3DF8"/>
    <w:rsid w:val="004D4D80"/>
    <w:rsid w:val="004E1A21"/>
    <w:rsid w:val="004E1B5E"/>
    <w:rsid w:val="004E36A8"/>
    <w:rsid w:val="004E73A4"/>
    <w:rsid w:val="004F0508"/>
    <w:rsid w:val="004F3CD0"/>
    <w:rsid w:val="004F67A9"/>
    <w:rsid w:val="00510847"/>
    <w:rsid w:val="005219D9"/>
    <w:rsid w:val="005259BD"/>
    <w:rsid w:val="00527BC3"/>
    <w:rsid w:val="005339DB"/>
    <w:rsid w:val="00547C65"/>
    <w:rsid w:val="00551DD5"/>
    <w:rsid w:val="00553C1B"/>
    <w:rsid w:val="0055477A"/>
    <w:rsid w:val="00565975"/>
    <w:rsid w:val="00573F26"/>
    <w:rsid w:val="00580B83"/>
    <w:rsid w:val="00591D14"/>
    <w:rsid w:val="00595B30"/>
    <w:rsid w:val="005B59A4"/>
    <w:rsid w:val="005C0C4F"/>
    <w:rsid w:val="005C77A8"/>
    <w:rsid w:val="005D1F22"/>
    <w:rsid w:val="005D7679"/>
    <w:rsid w:val="005E325D"/>
    <w:rsid w:val="005E754C"/>
    <w:rsid w:val="005F0071"/>
    <w:rsid w:val="005F1C5F"/>
    <w:rsid w:val="005F2D0C"/>
    <w:rsid w:val="005F5CD2"/>
    <w:rsid w:val="006043C3"/>
    <w:rsid w:val="00615985"/>
    <w:rsid w:val="00615E4D"/>
    <w:rsid w:val="00620D5F"/>
    <w:rsid w:val="006318EF"/>
    <w:rsid w:val="006331B6"/>
    <w:rsid w:val="00640C89"/>
    <w:rsid w:val="00644A1C"/>
    <w:rsid w:val="00646063"/>
    <w:rsid w:val="00651BC9"/>
    <w:rsid w:val="00654660"/>
    <w:rsid w:val="00655DED"/>
    <w:rsid w:val="00663406"/>
    <w:rsid w:val="00663517"/>
    <w:rsid w:val="00664356"/>
    <w:rsid w:val="00667609"/>
    <w:rsid w:val="006707A5"/>
    <w:rsid w:val="00676CD3"/>
    <w:rsid w:val="00683BAF"/>
    <w:rsid w:val="00684E25"/>
    <w:rsid w:val="00696D2F"/>
    <w:rsid w:val="006A4953"/>
    <w:rsid w:val="006A4E8D"/>
    <w:rsid w:val="006A5951"/>
    <w:rsid w:val="006A6398"/>
    <w:rsid w:val="006A6C1A"/>
    <w:rsid w:val="006B3ACA"/>
    <w:rsid w:val="006B3DE4"/>
    <w:rsid w:val="006C6B09"/>
    <w:rsid w:val="006C77B5"/>
    <w:rsid w:val="006D6221"/>
    <w:rsid w:val="006E0ABC"/>
    <w:rsid w:val="006F4334"/>
    <w:rsid w:val="006F5E7D"/>
    <w:rsid w:val="006F6C36"/>
    <w:rsid w:val="007042DE"/>
    <w:rsid w:val="0071149D"/>
    <w:rsid w:val="00721EF2"/>
    <w:rsid w:val="00725723"/>
    <w:rsid w:val="0073396C"/>
    <w:rsid w:val="00742B3E"/>
    <w:rsid w:val="0075286C"/>
    <w:rsid w:val="00753299"/>
    <w:rsid w:val="00760D8F"/>
    <w:rsid w:val="00771082"/>
    <w:rsid w:val="00775C48"/>
    <w:rsid w:val="00780DA7"/>
    <w:rsid w:val="00790543"/>
    <w:rsid w:val="0079158D"/>
    <w:rsid w:val="007A1666"/>
    <w:rsid w:val="007A6790"/>
    <w:rsid w:val="007B7D13"/>
    <w:rsid w:val="007C3BD5"/>
    <w:rsid w:val="007C4219"/>
    <w:rsid w:val="007C5EFC"/>
    <w:rsid w:val="007D2C2F"/>
    <w:rsid w:val="007D2CBB"/>
    <w:rsid w:val="007D3F89"/>
    <w:rsid w:val="007D62FC"/>
    <w:rsid w:val="007E41CE"/>
    <w:rsid w:val="007E786E"/>
    <w:rsid w:val="007E7BEA"/>
    <w:rsid w:val="00804268"/>
    <w:rsid w:val="00812479"/>
    <w:rsid w:val="00824BCB"/>
    <w:rsid w:val="008278B0"/>
    <w:rsid w:val="008433D0"/>
    <w:rsid w:val="00846030"/>
    <w:rsid w:val="008561EF"/>
    <w:rsid w:val="00863935"/>
    <w:rsid w:val="00866E7D"/>
    <w:rsid w:val="00871BCE"/>
    <w:rsid w:val="00874990"/>
    <w:rsid w:val="008811C4"/>
    <w:rsid w:val="00897F25"/>
    <w:rsid w:val="008A26D3"/>
    <w:rsid w:val="008A6051"/>
    <w:rsid w:val="008A6678"/>
    <w:rsid w:val="008A718B"/>
    <w:rsid w:val="008B5527"/>
    <w:rsid w:val="008C10CD"/>
    <w:rsid w:val="008C6217"/>
    <w:rsid w:val="008C6916"/>
    <w:rsid w:val="008C7511"/>
    <w:rsid w:val="008D268A"/>
    <w:rsid w:val="008E7452"/>
    <w:rsid w:val="008F0B58"/>
    <w:rsid w:val="008F3FC0"/>
    <w:rsid w:val="008F5335"/>
    <w:rsid w:val="00904B0B"/>
    <w:rsid w:val="00921F44"/>
    <w:rsid w:val="00922003"/>
    <w:rsid w:val="009236E5"/>
    <w:rsid w:val="00930C64"/>
    <w:rsid w:val="009332EB"/>
    <w:rsid w:val="00943F3A"/>
    <w:rsid w:val="009462D3"/>
    <w:rsid w:val="00954AC4"/>
    <w:rsid w:val="009574D2"/>
    <w:rsid w:val="009659DF"/>
    <w:rsid w:val="0097396F"/>
    <w:rsid w:val="009840BF"/>
    <w:rsid w:val="009A3EC8"/>
    <w:rsid w:val="009A451E"/>
    <w:rsid w:val="009A4E43"/>
    <w:rsid w:val="009C1FCF"/>
    <w:rsid w:val="009C6C3B"/>
    <w:rsid w:val="009D2744"/>
    <w:rsid w:val="009D404A"/>
    <w:rsid w:val="009D514A"/>
    <w:rsid w:val="009D5C60"/>
    <w:rsid w:val="009D7F35"/>
    <w:rsid w:val="009E00C5"/>
    <w:rsid w:val="009E07CD"/>
    <w:rsid w:val="009F1843"/>
    <w:rsid w:val="009F36DB"/>
    <w:rsid w:val="009F3A42"/>
    <w:rsid w:val="009F3AFC"/>
    <w:rsid w:val="009F6105"/>
    <w:rsid w:val="009F70BD"/>
    <w:rsid w:val="00A03E38"/>
    <w:rsid w:val="00A179D7"/>
    <w:rsid w:val="00A26C9E"/>
    <w:rsid w:val="00A6441E"/>
    <w:rsid w:val="00A67802"/>
    <w:rsid w:val="00A737B6"/>
    <w:rsid w:val="00A74CC3"/>
    <w:rsid w:val="00A77194"/>
    <w:rsid w:val="00A877FA"/>
    <w:rsid w:val="00AA1B6E"/>
    <w:rsid w:val="00AC5D0B"/>
    <w:rsid w:val="00AD067B"/>
    <w:rsid w:val="00B05FB6"/>
    <w:rsid w:val="00B24B4E"/>
    <w:rsid w:val="00B2550E"/>
    <w:rsid w:val="00B32AA9"/>
    <w:rsid w:val="00B370E3"/>
    <w:rsid w:val="00B77588"/>
    <w:rsid w:val="00B83EAE"/>
    <w:rsid w:val="00BA2661"/>
    <w:rsid w:val="00BA67A3"/>
    <w:rsid w:val="00BB520E"/>
    <w:rsid w:val="00BB59EE"/>
    <w:rsid w:val="00BC069A"/>
    <w:rsid w:val="00BC0B2B"/>
    <w:rsid w:val="00BC5944"/>
    <w:rsid w:val="00BC7D3E"/>
    <w:rsid w:val="00BD555F"/>
    <w:rsid w:val="00BE5C39"/>
    <w:rsid w:val="00C05245"/>
    <w:rsid w:val="00C15ED9"/>
    <w:rsid w:val="00C24E5C"/>
    <w:rsid w:val="00C31E62"/>
    <w:rsid w:val="00C35ADC"/>
    <w:rsid w:val="00C4315D"/>
    <w:rsid w:val="00C44DBB"/>
    <w:rsid w:val="00C506F2"/>
    <w:rsid w:val="00C5337D"/>
    <w:rsid w:val="00C536EF"/>
    <w:rsid w:val="00C54A56"/>
    <w:rsid w:val="00C6038B"/>
    <w:rsid w:val="00C611BB"/>
    <w:rsid w:val="00C708B3"/>
    <w:rsid w:val="00C76727"/>
    <w:rsid w:val="00C76CD5"/>
    <w:rsid w:val="00C76E1E"/>
    <w:rsid w:val="00C8050C"/>
    <w:rsid w:val="00C817BB"/>
    <w:rsid w:val="00C86190"/>
    <w:rsid w:val="00C94A6A"/>
    <w:rsid w:val="00CA1A6F"/>
    <w:rsid w:val="00CA6864"/>
    <w:rsid w:val="00CB28B6"/>
    <w:rsid w:val="00CB2C8B"/>
    <w:rsid w:val="00CB3737"/>
    <w:rsid w:val="00CC7A20"/>
    <w:rsid w:val="00CE22F2"/>
    <w:rsid w:val="00CE38CB"/>
    <w:rsid w:val="00D03158"/>
    <w:rsid w:val="00D143BE"/>
    <w:rsid w:val="00D265F5"/>
    <w:rsid w:val="00D27034"/>
    <w:rsid w:val="00D30CC2"/>
    <w:rsid w:val="00D45A94"/>
    <w:rsid w:val="00D503EB"/>
    <w:rsid w:val="00D557CA"/>
    <w:rsid w:val="00D6177E"/>
    <w:rsid w:val="00D65AF7"/>
    <w:rsid w:val="00D71667"/>
    <w:rsid w:val="00D75BF9"/>
    <w:rsid w:val="00D76B08"/>
    <w:rsid w:val="00D77561"/>
    <w:rsid w:val="00D800B2"/>
    <w:rsid w:val="00D84E58"/>
    <w:rsid w:val="00D90B40"/>
    <w:rsid w:val="00DB2368"/>
    <w:rsid w:val="00DB7021"/>
    <w:rsid w:val="00DC7416"/>
    <w:rsid w:val="00DE12A3"/>
    <w:rsid w:val="00DE1717"/>
    <w:rsid w:val="00DE524F"/>
    <w:rsid w:val="00DE6ACD"/>
    <w:rsid w:val="00DF76FD"/>
    <w:rsid w:val="00E057CF"/>
    <w:rsid w:val="00E11C13"/>
    <w:rsid w:val="00E1385B"/>
    <w:rsid w:val="00E219FA"/>
    <w:rsid w:val="00E23C1F"/>
    <w:rsid w:val="00E26181"/>
    <w:rsid w:val="00E30BC3"/>
    <w:rsid w:val="00E40E49"/>
    <w:rsid w:val="00E62FB7"/>
    <w:rsid w:val="00E8174A"/>
    <w:rsid w:val="00E86A42"/>
    <w:rsid w:val="00E8750A"/>
    <w:rsid w:val="00E90AE4"/>
    <w:rsid w:val="00EA43B5"/>
    <w:rsid w:val="00EB3BD7"/>
    <w:rsid w:val="00EC14F2"/>
    <w:rsid w:val="00EC5AF7"/>
    <w:rsid w:val="00EC7506"/>
    <w:rsid w:val="00ED298D"/>
    <w:rsid w:val="00ED5E43"/>
    <w:rsid w:val="00ED68D5"/>
    <w:rsid w:val="00EE59ED"/>
    <w:rsid w:val="00EE7EE3"/>
    <w:rsid w:val="00EF1B8F"/>
    <w:rsid w:val="00F038B2"/>
    <w:rsid w:val="00F0401A"/>
    <w:rsid w:val="00F26805"/>
    <w:rsid w:val="00F37032"/>
    <w:rsid w:val="00F466A5"/>
    <w:rsid w:val="00F50085"/>
    <w:rsid w:val="00F50EFB"/>
    <w:rsid w:val="00F5562A"/>
    <w:rsid w:val="00F55752"/>
    <w:rsid w:val="00F771C1"/>
    <w:rsid w:val="00F84F3B"/>
    <w:rsid w:val="00F90693"/>
    <w:rsid w:val="00F93DC4"/>
    <w:rsid w:val="00FB0D3A"/>
    <w:rsid w:val="00FB358C"/>
    <w:rsid w:val="00FC1A9A"/>
    <w:rsid w:val="00FC512A"/>
    <w:rsid w:val="00FC7008"/>
    <w:rsid w:val="00FD7EEC"/>
    <w:rsid w:val="00FE16D8"/>
    <w:rsid w:val="00FE34A1"/>
    <w:rsid w:val="00FE424B"/>
    <w:rsid w:val="00FE46F9"/>
    <w:rsid w:val="00FE470E"/>
    <w:rsid w:val="0180253F"/>
    <w:rsid w:val="02317C8F"/>
    <w:rsid w:val="0509050D"/>
    <w:rsid w:val="175CBB42"/>
    <w:rsid w:val="189341A9"/>
    <w:rsid w:val="19A94874"/>
    <w:rsid w:val="1A9ACFD6"/>
    <w:rsid w:val="1D794F64"/>
    <w:rsid w:val="1E3213DA"/>
    <w:rsid w:val="1F02832D"/>
    <w:rsid w:val="209E538E"/>
    <w:rsid w:val="239045FA"/>
    <w:rsid w:val="28D1C4AF"/>
    <w:rsid w:val="2ABE8053"/>
    <w:rsid w:val="2B2B5ECE"/>
    <w:rsid w:val="2D07E225"/>
    <w:rsid w:val="327601CD"/>
    <w:rsid w:val="342A87D9"/>
    <w:rsid w:val="344C3A3C"/>
    <w:rsid w:val="35DCB97B"/>
    <w:rsid w:val="3A0EA357"/>
    <w:rsid w:val="3A911E3D"/>
    <w:rsid w:val="40A4E7F4"/>
    <w:rsid w:val="454ACFD7"/>
    <w:rsid w:val="47A1EC4E"/>
    <w:rsid w:val="481BB913"/>
    <w:rsid w:val="510B0029"/>
    <w:rsid w:val="512FA637"/>
    <w:rsid w:val="54600C0E"/>
    <w:rsid w:val="55D9DF0C"/>
    <w:rsid w:val="55EEAABD"/>
    <w:rsid w:val="5A9A52D4"/>
    <w:rsid w:val="5E85035B"/>
    <w:rsid w:val="5E9AF958"/>
    <w:rsid w:val="60A702FA"/>
    <w:rsid w:val="621ED71A"/>
    <w:rsid w:val="622E3BD2"/>
    <w:rsid w:val="677D2C55"/>
    <w:rsid w:val="67FF128C"/>
    <w:rsid w:val="694EB80D"/>
    <w:rsid w:val="6D544AFD"/>
    <w:rsid w:val="6FA33E65"/>
    <w:rsid w:val="70B759AA"/>
    <w:rsid w:val="72D216B8"/>
    <w:rsid w:val="736D8F47"/>
    <w:rsid w:val="76C42834"/>
    <w:rsid w:val="77F26B55"/>
    <w:rsid w:val="7941583C"/>
    <w:rsid w:val="7BAFD5AD"/>
    <w:rsid w:val="7BC06AA9"/>
    <w:rsid w:val="7FE4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074F3"/>
  <w15:chartTrackingRefBased/>
  <w15:docId w15:val="{81DA5318-8A66-4F77-92E0-57C5415F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7A8"/>
    <w:rPr>
      <w:rFonts w:ascii="Open Sans" w:hAnsi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B0B"/>
    <w:pPr>
      <w:keepNext/>
      <w:keepLines/>
      <w:spacing w:before="240" w:after="12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8B0"/>
    <w:pPr>
      <w:keepNext/>
      <w:keepLines/>
      <w:spacing w:before="240" w:after="12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0B"/>
    <w:rPr>
      <w:rFonts w:ascii="Open Sans" w:eastAsiaTheme="majorEastAsia" w:hAnsi="Open Sans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78B0"/>
    <w:rPr>
      <w:rFonts w:ascii="Open Sans" w:eastAsiaTheme="majorEastAsia" w:hAnsi="Open Sans" w:cstheme="majorBidi"/>
      <w:sz w:val="28"/>
      <w:szCs w:val="26"/>
    </w:rPr>
  </w:style>
  <w:style w:type="paragraph" w:styleId="ListParagraph">
    <w:name w:val="List Paragraph"/>
    <w:basedOn w:val="Normal"/>
    <w:uiPriority w:val="34"/>
    <w:qFormat/>
    <w:rsid w:val="00F90693"/>
    <w:pPr>
      <w:spacing w:after="120"/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8278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6D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358C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E16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51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2A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04B0B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3A92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0B"/>
    <w:rPr>
      <w:rFonts w:ascii="Times New Roman" w:eastAsiaTheme="majorEastAsia" w:hAnsi="Times New Roman" w:cstheme="majorBidi"/>
      <w:b/>
      <w:color w:val="003A92"/>
      <w:spacing w:val="-10"/>
      <w:kern w:val="28"/>
      <w:sz w:val="52"/>
      <w:szCs w:val="56"/>
    </w:rPr>
  </w:style>
  <w:style w:type="table" w:styleId="TableGrid">
    <w:name w:val="Table Grid"/>
    <w:basedOn w:val="TableNormal"/>
    <w:uiPriority w:val="39"/>
    <w:rsid w:val="00BA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7B6"/>
    <w:rPr>
      <w:rFonts w:ascii="Open Sans" w:hAnsi="Open Sans"/>
    </w:rPr>
  </w:style>
  <w:style w:type="paragraph" w:styleId="Footer">
    <w:name w:val="footer"/>
    <w:basedOn w:val="Normal"/>
    <w:link w:val="FooterChar"/>
    <w:uiPriority w:val="99"/>
    <w:unhideWhenUsed/>
    <w:rsid w:val="00A7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7B6"/>
    <w:rPr>
      <w:rFonts w:ascii="Open Sans" w:hAnsi="Open Sans"/>
    </w:rPr>
  </w:style>
  <w:style w:type="table" w:styleId="GridTable5Dark">
    <w:name w:val="Grid Table 5 Dark"/>
    <w:basedOn w:val="TableNormal"/>
    <w:uiPriority w:val="50"/>
    <w:rsid w:val="00615E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">
    <w:name w:val="List Table 4"/>
    <w:basedOn w:val="TableNormal"/>
    <w:uiPriority w:val="49"/>
    <w:rsid w:val="006331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278B0"/>
    <w:rPr>
      <w:rFonts w:asciiTheme="majorHAnsi" w:eastAsiaTheme="majorEastAsia" w:hAnsiTheme="majorHAnsi" w:cstheme="majorBidi"/>
      <w:iCs/>
      <w:color w:val="2F5496" w:themeColor="accent1" w:themeShade="BF"/>
    </w:rPr>
  </w:style>
  <w:style w:type="table" w:styleId="PlainTable1">
    <w:name w:val="Plain Table 1"/>
    <w:basedOn w:val="TableNormal"/>
    <w:uiPriority w:val="41"/>
    <w:rsid w:val="000E5E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E5E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herman\OneDrive%20-%20National%20University\Documents\Courses\BIO203A%20-%20Introductory%20Microbiology%20Lab\_BIO203A%20Course%20Content%20Documents\Resources\Lab%20Handout%20Templat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AC3FE88E-A1A5-4C80-8E12-945D5B8E45D0}">
    <t:Anchor>
      <t:Comment id="160420424"/>
    </t:Anchor>
    <t:History>
      <t:Event id="{36554328-E392-4FFC-8453-25F86437ADD2}" time="2023-01-11T20:50:45.265Z">
        <t:Attribution userId="S::abarral@nu.edu::c55106fd-3bc1-45ee-8b66-b149a3aae149" userProvider="AD" userName="Ana Maria Barral"/>
        <t:Anchor>
          <t:Comment id="160420424"/>
        </t:Anchor>
        <t:Create/>
      </t:Event>
      <t:Event id="{CE0F78D9-CA8E-4100-ABBD-81FDEB0AC608}" time="2023-01-11T20:50:45.265Z">
        <t:Attribution userId="S::abarral@nu.edu::c55106fd-3bc1-45ee-8b66-b149a3aae149" userProvider="AD" userName="Ana Maria Barral"/>
        <t:Anchor>
          <t:Comment id="160420424"/>
        </t:Anchor>
        <t:Assign userId="S::abarral@nu.edu::c55106fd-3bc1-45ee-8b66-b149a3aae149" userProvider="AD" userName="Ana Maria Barral"/>
      </t:Event>
      <t:Event id="{EEC4A99C-EE7A-4156-8F9B-6EDAF416FD82}" time="2023-01-11T20:50:45.265Z">
        <t:Attribution userId="S::abarral@nu.edu::c55106fd-3bc1-45ee-8b66-b149a3aae149" userProvider="AD" userName="Ana Maria Barral"/>
        <t:Anchor>
          <t:Comment id="160420424"/>
        </t:Anchor>
        <t:SetTitle title="@Ana Maria Barral write handout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de419-b2ed-4dfe-a76c-d442e32820cd" xsi:nil="true"/>
    <lcf76f155ced4ddcb4097134ff3c332f xmlns="9ca22a68-f39f-4842-a4ed-9dc833ec7f3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49A9C6FD8D247986E44D18F9043A8" ma:contentTypeVersion="13" ma:contentTypeDescription="Create a new document." ma:contentTypeScope="" ma:versionID="24aeb7aa052c9c72b05c39b3b534e549">
  <xsd:schema xmlns:xsd="http://www.w3.org/2001/XMLSchema" xmlns:xs="http://www.w3.org/2001/XMLSchema" xmlns:p="http://schemas.microsoft.com/office/2006/metadata/properties" xmlns:ns2="9ca22a68-f39f-4842-a4ed-9dc833ec7f32" xmlns:ns3="627de419-b2ed-4dfe-a76c-d442e32820cd" targetNamespace="http://schemas.microsoft.com/office/2006/metadata/properties" ma:root="true" ma:fieldsID="012ca3bc4b6c0a546252e48f26938299" ns2:_="" ns3:_="">
    <xsd:import namespace="9ca22a68-f39f-4842-a4ed-9dc833ec7f32"/>
    <xsd:import namespace="627de419-b2ed-4dfe-a76c-d442e3282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2a68-f39f-4842-a4ed-9dc833ec7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c5eaa6-3f01-49d1-9736-050921629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e419-b2ed-4dfe-a76c-d442e3282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f18c99-b1a6-4cab-a2c7-1eed1178ad0f}" ma:internalName="TaxCatchAll" ma:showField="CatchAllData" ma:web="627de419-b2ed-4dfe-a76c-d442e3282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4089F4-6926-4CBE-AA53-E6BB377AC724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FF5B041-A29C-4891-8C4A-E699751BB657}">
  <ds:schemaRefs>
    <ds:schemaRef ds:uri="http://schemas.microsoft.com/office/2006/metadata/properties"/>
    <ds:schemaRef ds:uri="http://www.w3.org/2000/xmlns/"/>
    <ds:schemaRef ds:uri="627de419-b2ed-4dfe-a76c-d442e32820cd"/>
    <ds:schemaRef ds:uri="http://www.w3.org/2001/XMLSchema-instance"/>
    <ds:schemaRef ds:uri="9ca22a68-f39f-4842-a4ed-9dc833ec7f32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D42556-5248-40E9-9B0E-707CD72A79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2850EF-8126-4D1D-99F5-A5B8644C961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ca22a68-f39f-4842-a4ed-9dc833ec7f32"/>
    <ds:schemaRef ds:uri="627de419-b2ed-4dfe-a76c-d442e32820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Lab%20Handout%20Template.dotx</Template>
  <TotalTime>0</TotalTime>
  <Pages>3</Pages>
  <Words>403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M1 L1 Microscopy jh.dox</vt:lpstr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L1 Microscopy jh.dox</dc:title>
  <dc:subject/>
  <dc:creator>Jeffrey Herman</dc:creator>
  <cp:keywords/>
  <dc:description/>
  <cp:lastModifiedBy>George vela</cp:lastModifiedBy>
  <cp:revision>2</cp:revision>
  <dcterms:created xsi:type="dcterms:W3CDTF">2026-04-29T07:11:00Z</dcterms:created>
  <dcterms:modified xsi:type="dcterms:W3CDTF">2026-04-29T07:11:00Z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0x0101005E949A9C6FD8D247986E44D18F9043A8</vt:lpwstr>
  </property>
  <property fmtid="{D5CDD505-2E9C-101B-9397-08002B2CF9AE}" pid="3" name="GrammarlyDocumentId">
    <vt:lpwstr>f5d32891be26d2b2d4195c192f92346221015d313669077d0df0526fd6762af9</vt:lpwstr>
  </property>
  <property fmtid="{D5CDD505-2E9C-101B-9397-08002B2CF9AE}" pid="4" name="MediaServiceImageTags">
    <vt:lpwstr/>
  </property>
  <property fmtid="{D5CDD505-2E9C-101B-9397-08002B2CF9AE}" pid="5" name="MSIP_Label_2bf23dec-417a-4f4e-854c-c4792a92f800_Enabled">
    <vt:lpwstr>true</vt:lpwstr>
  </property>
  <property fmtid="{D5CDD505-2E9C-101B-9397-08002B2CF9AE}" pid="6" name="MSIP_Label_2bf23dec-417a-4f4e-854c-c4792a92f800_SetDate">
    <vt:lpwstr>2024-02-15T16:39:07Z</vt:lpwstr>
  </property>
  <property fmtid="{D5CDD505-2E9C-101B-9397-08002B2CF9AE}" pid="7" name="MSIP_Label_2bf23dec-417a-4f4e-854c-c4792a92f800_Method">
    <vt:lpwstr>Standard</vt:lpwstr>
  </property>
  <property fmtid="{D5CDD505-2E9C-101B-9397-08002B2CF9AE}" pid="8" name="MSIP_Label_2bf23dec-417a-4f4e-854c-c4792a92f800_Name">
    <vt:lpwstr>Confidential</vt:lpwstr>
  </property>
  <property fmtid="{D5CDD505-2E9C-101B-9397-08002B2CF9AE}" pid="9" name="MSIP_Label_2bf23dec-417a-4f4e-854c-c4792a92f800_SiteId">
    <vt:lpwstr>74bbca6d-410b-45b3-9b51-2a6aa6477079</vt:lpwstr>
  </property>
  <property fmtid="{D5CDD505-2E9C-101B-9397-08002B2CF9AE}" pid="10" name="MSIP_Label_2bf23dec-417a-4f4e-854c-c4792a92f800_ActionId">
    <vt:lpwstr>69efa8f7-bd0e-4179-941e-71566fdcb1bb</vt:lpwstr>
  </property>
  <property fmtid="{D5CDD505-2E9C-101B-9397-08002B2CF9AE}" pid="11" name="MSIP_Label_2bf23dec-417a-4f4e-854c-c4792a92f800_ContentBits">
    <vt:lpwstr>0</vt:lpwstr>
  </property>
</Properties>
</file>